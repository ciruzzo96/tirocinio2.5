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0DEB" w:rsidRDefault="00F62951" w:rsidP="00604CCC">
      <w:pPr>
        <w:pStyle w:val="Logo"/>
        <w:jc w:val="center"/>
      </w:pPr>
      <w:r>
        <w:rPr>
          <w:noProof/>
          <w:lang w:eastAsia="it-IT"/>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margin">
                  <wp:posOffset>2171065</wp:posOffset>
                </wp:positionV>
                <wp:extent cx="5486400" cy="1463040"/>
                <wp:effectExtent l="0" t="0" r="0" b="1270"/>
                <wp:wrapTopAndBottom/>
                <wp:docPr id="3"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a:noFill/>
                          <a:prstDash/>
                        </a:ln>
                      </wps:spPr>
                      <wps:txbx>
                        <w:txbxContent>
                          <w:p w:rsidR="00D42A76" w:rsidRPr="00084BF3" w:rsidRDefault="00D42A76">
                            <w:pPr>
                              <w:pStyle w:val="Title"/>
                              <w:rPr>
                                <w:color w:val="1549FF"/>
                                <w:lang w:val="en-GB"/>
                              </w:rPr>
                            </w:pPr>
                            <w:r w:rsidRPr="00084BF3">
                              <w:rPr>
                                <w:color w:val="1549FF"/>
                                <w:lang w:val="en-GB"/>
                              </w:rPr>
                              <w:t xml:space="preserve">RAD </w:t>
                            </w:r>
                          </w:p>
                          <w:p w:rsidR="00D42A76" w:rsidRPr="00084BF3" w:rsidRDefault="00D42A76">
                            <w:pPr>
                              <w:pStyle w:val="Title"/>
                              <w:rPr>
                                <w:color w:val="1549FF"/>
                                <w:lang w:val="en-GB"/>
                              </w:rPr>
                            </w:pPr>
                            <w:r w:rsidRPr="00084BF3">
                              <w:rPr>
                                <w:color w:val="1549FF"/>
                                <w:lang w:val="en-GB"/>
                              </w:rPr>
                              <w:t>Requirement Analysis Document</w:t>
                            </w:r>
                          </w:p>
                          <w:p w:rsidR="00D42A76" w:rsidRPr="00084BF3" w:rsidRDefault="00D42A76">
                            <w:pPr>
                              <w:pStyle w:val="Subtitle"/>
                              <w:rPr>
                                <w:lang w:val="en-GB"/>
                              </w:rPr>
                            </w:pPr>
                            <w:proofErr w:type="spellStart"/>
                            <w:r w:rsidRPr="00084BF3">
                              <w:rPr>
                                <w:lang w:val="en-GB"/>
                              </w:rPr>
                              <w:t>Tirocinio</w:t>
                            </w:r>
                            <w:proofErr w:type="spellEnd"/>
                            <w:r w:rsidRPr="00084BF3">
                              <w:rPr>
                                <w:lang w:val="en-GB"/>
                              </w:rPr>
                              <w:t xml:space="preserve"> 2.5</w:t>
                            </w:r>
                          </w:p>
                        </w:txbxContent>
                      </wps:txbx>
                      <wps:bodyPr vert="horz" wrap="square" lIns="0" tIns="0" rIns="0" bIns="0" anchor="t" anchorCtr="0" compatLnSpc="1">
                        <a:spAutoFit/>
                      </wps:bodyPr>
                    </wps:wsp>
                  </a:graphicData>
                </a:graphic>
              </wp:anchor>
            </w:drawing>
          </mc:Choice>
          <mc:Fallback>
            <w:pict>
              <v:shapetype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380.8pt;margin-top:170.95pt;width:6in;height:115.2pt;z-index:251659264;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" filled="f" stroked="f">
                <v:textbox style="mso-fit-shape-to-text:t" inset="0,0,0,0">
                  <w:txbxContent>
                    <w:p w:rsidR="00D42A76" w:rsidRPr="00084BF3" w:rsidRDefault="00D42A76">
                      <w:pPr>
                        <w:pStyle w:val="Titolo"/>
                        <w:rPr>
                          <w:color w:val="1549FF"/>
                          <w:lang w:val="en-GB"/>
                        </w:rPr>
                      </w:pPr>
                      <w:r w:rsidRPr="00084BF3">
                        <w:rPr>
                          <w:color w:val="1549FF"/>
                          <w:lang w:val="en-GB"/>
                        </w:rPr>
                        <w:t xml:space="preserve">RAD </w:t>
                      </w:r>
                    </w:p>
                    <w:p w:rsidR="00D42A76" w:rsidRPr="00084BF3" w:rsidRDefault="00D42A76">
                      <w:pPr>
                        <w:pStyle w:val="Titolo"/>
                        <w:rPr>
                          <w:color w:val="1549FF"/>
                          <w:lang w:val="en-GB"/>
                        </w:rPr>
                      </w:pPr>
                      <w:r w:rsidRPr="00084BF3">
                        <w:rPr>
                          <w:color w:val="1549FF"/>
                          <w:lang w:val="en-GB"/>
                        </w:rPr>
                        <w:t>Requirement Analysis Document</w:t>
                      </w:r>
                    </w:p>
                    <w:p w:rsidR="00D42A76" w:rsidRPr="00084BF3" w:rsidRDefault="00D42A76">
                      <w:pPr>
                        <w:pStyle w:val="Sottotitolo"/>
                        <w:rPr>
                          <w:lang w:val="en-GB"/>
                        </w:rPr>
                      </w:pPr>
                      <w:proofErr w:type="spellStart"/>
                      <w:r w:rsidRPr="00084BF3">
                        <w:rPr>
                          <w:lang w:val="en-GB"/>
                        </w:rPr>
                        <w:t>Tirocinio</w:t>
                      </w:r>
                      <w:proofErr w:type="spellEnd"/>
                      <w:r w:rsidRPr="00084BF3">
                        <w:rPr>
                          <w:lang w:val="en-GB"/>
                        </w:rPr>
                        <w:t xml:space="preserve"> 2.5</w:t>
                      </w:r>
                    </w:p>
                  </w:txbxContent>
                </v:textbox>
                <w10:wrap type="topAndBottom" anchorx="margin" anchory="margin"/>
              </v:shape>
            </w:pict>
          </mc:Fallback>
        </mc:AlternateContent>
      </w:r>
      <w:r w:rsidR="00604CCC">
        <w:rPr>
          <w:noProof/>
          <w:lang w:eastAsia="it-IT"/>
        </w:rPr>
        <w:drawing>
          <wp:inline distT="0" distB="0" distL="0" distR="0">
            <wp:extent cx="5572125" cy="1457609"/>
            <wp:effectExtent l="0" t="0" r="0" b="9525"/>
            <wp:docPr id="4" name="Immagine 4" descr="C:\Users\Luca\AppData\Local\Microsoft\Windows\INetCache\Content.Word\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AppData\Local\Microsoft\Windows\INetCache\Content.Word\logo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811" cy="1462497"/>
                    </a:xfrm>
                    <a:prstGeom prst="rect">
                      <a:avLst/>
                    </a:prstGeom>
                    <a:noFill/>
                    <a:ln>
                      <a:noFill/>
                    </a:ln>
                  </pic:spPr>
                </pic:pic>
              </a:graphicData>
            </a:graphic>
          </wp:inline>
        </w:drawing>
      </w:r>
    </w:p>
    <w:p w:rsidR="00240DEB" w:rsidRDefault="007B1E44">
      <w:r>
        <w:rPr>
          <w:noProof/>
          <w:lang w:eastAsia="it-IT"/>
        </w:rPr>
        <mc:AlternateContent>
          <mc:Choice Requires="wps">
            <w:drawing>
              <wp:anchor distT="0" distB="0" distL="114300" distR="114300" simplePos="0" relativeHeight="251661312" behindDoc="0" locked="0" layoutInCell="1" allowOverlap="1">
                <wp:simplePos x="0" y="0"/>
                <wp:positionH relativeFrom="margin">
                  <wp:posOffset>-161925</wp:posOffset>
                </wp:positionH>
                <wp:positionV relativeFrom="margin">
                  <wp:posOffset>6652260</wp:posOffset>
                </wp:positionV>
                <wp:extent cx="5922010" cy="2289175"/>
                <wp:effectExtent l="0" t="0" r="0" b="15875"/>
                <wp:wrapTopAndBottom/>
                <wp:docPr id="2" name="Casella di testo 1" descr="Casella di testo in cui sono visualizzate le informazioni sul contatto della società"/>
                <wp:cNvGraphicFramePr/>
                <a:graphic xmlns:a="http://schemas.openxmlformats.org/drawingml/2006/main">
                  <a:graphicData uri="http://schemas.microsoft.com/office/word/2010/wordprocessingShape">
                    <wps:wsp>
                      <wps:cNvSpPr txBox="1"/>
                      <wps:spPr>
                        <a:xfrm>
                          <a:off x="0" y="0"/>
                          <a:ext cx="5922010" cy="2289175"/>
                        </a:xfrm>
                        <a:prstGeom prst="rect">
                          <a:avLst/>
                        </a:prstGeom>
                        <a:noFill/>
                        <a:ln>
                          <a:noFill/>
                          <a:prstDash/>
                        </a:ln>
                      </wps:spPr>
                      <wps:txbx>
                        <w:txbxContent>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D42A76" w:rsidRPr="006B7E91" w:rsidTr="006B7E91">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Composizione Team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Acronimo</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DR</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AS</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CM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proofErr w:type="spellStart"/>
                                  <w:r>
                                    <w:rPr>
                                      <w:rFonts w:eastAsia="Times New Roman" w:cs="Calibri"/>
                                      <w:color w:val="000000"/>
                                      <w:sz w:val="22"/>
                                      <w:szCs w:val="22"/>
                                      <w:lang w:eastAsia="it-IT"/>
                                    </w:rPr>
                                    <w:t>Iannaccone</w:t>
                                  </w:r>
                                  <w:proofErr w:type="spellEnd"/>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AI</w:t>
                                  </w:r>
                                </w:p>
                              </w:tc>
                            </w:tr>
                          </w:tbl>
                          <w:p w:rsidR="00D42A76" w:rsidRDefault="00D42A76">
                            <w:pPr>
                              <w:pStyle w:val="Tabellomrde"/>
                            </w:pPr>
                          </w:p>
                        </w:txbxContent>
                      </wps:txbx>
                      <wps:bodyPr vert="horz" wrap="square" lIns="164592" tIns="0" rIns="164592" bIns="0" anchor="ctr" anchorCtr="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1" o:spid="_x0000_s1027" type="#_x0000_t202" alt="Casella di testo in cui sono visualizzate le informazioni sul contatto della società" style="position:absolute;margin-left:-12.75pt;margin-top:523.8pt;width:466.3pt;height:18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" filled="f" stroked="f">
                <v:textbox inset="12.96pt,0,12.96pt,0">
                  <w:txbxContent>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D42A76" w:rsidRPr="006B7E91" w:rsidTr="006B7E91">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Composizione Team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Acronimo</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DR</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AS</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CM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proofErr w:type="spellStart"/>
                            <w:r>
                              <w:rPr>
                                <w:rFonts w:eastAsia="Times New Roman" w:cs="Calibri"/>
                                <w:color w:val="000000"/>
                                <w:sz w:val="22"/>
                                <w:szCs w:val="22"/>
                                <w:lang w:eastAsia="it-IT"/>
                              </w:rPr>
                              <w:t>Iannaccone</w:t>
                            </w:r>
                            <w:proofErr w:type="spellEnd"/>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AI</w:t>
                            </w:r>
                          </w:p>
                        </w:tc>
                      </w:tr>
                    </w:tbl>
                    <w:p w:rsidR="00D42A76" w:rsidRDefault="00D42A76">
                      <w:pPr>
                        <w:pStyle w:val="Tabellomrde"/>
                      </w:pPr>
                    </w:p>
                  </w:txbxContent>
                </v:textbox>
                <w10:wrap type="topAndBottom" anchorx="margin" anchory="margin"/>
              </v:shape>
            </w:pict>
          </mc:Fallback>
        </mc:AlternateContent>
      </w:r>
    </w:p>
    <w:p w:rsidR="00240DEB" w:rsidRDefault="00240DEB">
      <w:pPr>
        <w:pageBreakBefore/>
        <w:spacing w:after="0"/>
      </w:pPr>
    </w:p>
    <w:tbl>
      <w:tblPr>
        <w:tblW w:w="6903" w:type="dxa"/>
        <w:jc w:val="center"/>
        <w:tblCellMar>
          <w:left w:w="10" w:type="dxa"/>
          <w:right w:w="10" w:type="dxa"/>
        </w:tblCellMar>
        <w:tblLook w:val="0000" w:firstRow="0" w:lastRow="0" w:firstColumn="0" w:lastColumn="0" w:noHBand="0" w:noVBand="0"/>
      </w:tblPr>
      <w:tblGrid>
        <w:gridCol w:w="2265"/>
        <w:gridCol w:w="2372"/>
        <w:gridCol w:w="2266"/>
      </w:tblGrid>
      <w:tr w:rsidR="00115883" w:rsidTr="00115883">
        <w:trPr>
          <w:jc w:val="center"/>
        </w:trPr>
        <w:tc>
          <w:tcPr>
            <w:tcW w:w="2265"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bookmarkStart w:id="0" w:name="_Hlk501196848"/>
            <w:r>
              <w:rPr>
                <w:rFonts w:ascii="Century Gothic" w:hAnsi="Century Gothic"/>
                <w:color w:val="FFFFFF"/>
                <w:sz w:val="32"/>
              </w:rPr>
              <w:t>Data</w:t>
            </w:r>
          </w:p>
        </w:tc>
        <w:tc>
          <w:tcPr>
            <w:tcW w:w="2372"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r>
              <w:rPr>
                <w:rFonts w:ascii="Century Gothic" w:hAnsi="Century Gothic"/>
                <w:color w:val="FFFFFF"/>
                <w:sz w:val="32"/>
              </w:rPr>
              <w:t>Cambiamenti</w:t>
            </w:r>
          </w:p>
        </w:tc>
        <w:tc>
          <w:tcPr>
            <w:tcW w:w="2266"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r>
              <w:rPr>
                <w:rFonts w:ascii="Century Gothic" w:hAnsi="Century Gothic"/>
                <w:color w:val="FFFFFF"/>
                <w:sz w:val="32"/>
              </w:rPr>
              <w:t>Autori</w:t>
            </w:r>
          </w:p>
        </w:tc>
      </w:tr>
      <w:tr w:rsidR="00115883"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rFonts w:ascii="Century Gothic" w:hAnsi="Century Gothic"/>
                <w:sz w:val="24"/>
              </w:rPr>
            </w:pPr>
            <w:r>
              <w:rPr>
                <w:rFonts w:ascii="Century Gothic" w:hAnsi="Century Gothic"/>
                <w:sz w:val="24"/>
              </w:rPr>
              <w:t>3</w:t>
            </w:r>
            <w:r w:rsidR="001349C3">
              <w:rPr>
                <w:rFonts w:ascii="Century Gothic" w:hAnsi="Century Gothic"/>
                <w:sz w:val="24"/>
              </w:rPr>
              <w:t>0</w:t>
            </w:r>
            <w:r>
              <w:rPr>
                <w:rFonts w:ascii="Century Gothic" w:hAnsi="Century Gothic"/>
                <w:sz w:val="24"/>
              </w:rPr>
              <w:t>/10/201</w:t>
            </w:r>
            <w:r w:rsidR="001349C3">
              <w:rPr>
                <w:rFonts w:ascii="Century Gothic" w:hAnsi="Century Gothic"/>
                <w:sz w:val="24"/>
              </w:rPr>
              <w:t>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sz w:val="24"/>
              </w:rPr>
            </w:pPr>
            <w:r>
              <w:rPr>
                <w:sz w:val="24"/>
              </w:rPr>
              <w:t>Creazione del documento</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sz w:val="24"/>
              </w:rPr>
            </w:pPr>
            <w:r>
              <w:rPr>
                <w:sz w:val="24"/>
              </w:rPr>
              <w:t>[tutti]</w:t>
            </w:r>
          </w:p>
        </w:tc>
      </w:tr>
      <w:tr w:rsidR="00115883" w:rsidTr="00115883">
        <w:trPr>
          <w:jc w:val="center"/>
        </w:trPr>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1349C3" w:rsidRDefault="001349C3" w:rsidP="00115883">
            <w:pPr>
              <w:pStyle w:val="Logo"/>
              <w:spacing w:before="0" w:after="0" w:line="240" w:lineRule="auto"/>
              <w:rPr>
                <w:rFonts w:ascii="Century Gothic" w:hAnsi="Century Gothic"/>
                <w:sz w:val="24"/>
                <w:highlight w:val="lightGray"/>
              </w:rPr>
            </w:pPr>
            <w:r w:rsidRPr="001349C3">
              <w:rPr>
                <w:rFonts w:ascii="Century Gothic" w:hAnsi="Century Gothic"/>
                <w:sz w:val="24"/>
                <w:highlight w:val="lightGray"/>
              </w:rPr>
              <w:t>31</w:t>
            </w:r>
            <w:r w:rsidR="00115883" w:rsidRPr="001349C3">
              <w:rPr>
                <w:rFonts w:ascii="Century Gothic" w:hAnsi="Century Gothic"/>
                <w:sz w:val="24"/>
                <w:highlight w:val="lightGray"/>
              </w:rPr>
              <w:t>/1</w:t>
            </w:r>
            <w:r w:rsidRPr="001349C3">
              <w:rPr>
                <w:rFonts w:ascii="Century Gothic" w:hAnsi="Century Gothic"/>
                <w:sz w:val="24"/>
                <w:highlight w:val="lightGray"/>
              </w:rPr>
              <w:t>0</w:t>
            </w:r>
            <w:r w:rsidR="00115883" w:rsidRPr="001349C3">
              <w:rPr>
                <w:rFonts w:ascii="Century Gothic" w:hAnsi="Century Gothic"/>
                <w:sz w:val="24"/>
                <w:highlight w:val="lightGray"/>
              </w:rPr>
              <w:t>/201</w:t>
            </w:r>
            <w:r w:rsidRPr="001349C3">
              <w:rPr>
                <w:rFonts w:ascii="Century Gothic" w:hAnsi="Century Gothic"/>
                <w:sz w:val="24"/>
                <w:highlight w:val="lightGray"/>
              </w:rPr>
              <w:t>8</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1349C3" w:rsidRDefault="00115883" w:rsidP="00115883">
            <w:pPr>
              <w:pStyle w:val="Logo"/>
              <w:spacing w:before="0" w:after="0" w:line="240" w:lineRule="auto"/>
              <w:rPr>
                <w:sz w:val="24"/>
                <w:highlight w:val="lightGray"/>
              </w:rPr>
            </w:pPr>
            <w:r w:rsidRPr="001349C3">
              <w:rPr>
                <w:sz w:val="24"/>
                <w:highlight w:val="lightGray"/>
              </w:rPr>
              <w:t>Revisione</w:t>
            </w:r>
            <w:r w:rsidR="001349C3" w:rsidRPr="001349C3">
              <w:rPr>
                <w:sz w:val="24"/>
                <w:highlight w:val="lightGray"/>
              </w:rPr>
              <w:t>,</w:t>
            </w:r>
            <w:r w:rsidR="001349C3" w:rsidRPr="001349C3">
              <w:rPr>
                <w:sz w:val="24"/>
                <w:highlight w:val="lightGray"/>
              </w:rPr>
              <w:br/>
              <w:t>Caricamento Scenari</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Default="00115883" w:rsidP="00115883">
            <w:pPr>
              <w:pStyle w:val="Logo"/>
              <w:spacing w:before="0" w:after="0" w:line="240" w:lineRule="auto"/>
              <w:rPr>
                <w:sz w:val="24"/>
              </w:rPr>
            </w:pPr>
            <w:r w:rsidRPr="001349C3">
              <w:rPr>
                <w:sz w:val="24"/>
                <w:highlight w:val="lightGray"/>
              </w:rPr>
              <w:t>[tutti]</w:t>
            </w:r>
          </w:p>
        </w:tc>
      </w:tr>
      <w:tr w:rsidR="0011588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rsidP="00303D37">
            <w:pPr>
              <w:pStyle w:val="Logo"/>
              <w:spacing w:before="0" w:after="0" w:line="240" w:lineRule="auto"/>
              <w:rPr>
                <w:rFonts w:ascii="Century Gothic" w:hAnsi="Century Gothic"/>
                <w:sz w:val="24"/>
              </w:rPr>
            </w:pPr>
            <w:r>
              <w:rPr>
                <w:rFonts w:ascii="Century Gothic" w:hAnsi="Century Gothic"/>
                <w:sz w:val="24"/>
              </w:rPr>
              <w:t>14/11/201</w:t>
            </w:r>
            <w:r w:rsidR="001349C3">
              <w:rPr>
                <w:rFonts w:ascii="Century Gothic" w:hAnsi="Century Gothic"/>
                <w:sz w:val="24"/>
              </w:rPr>
              <w:t>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Pr="00303D37" w:rsidRDefault="001349C3" w:rsidP="00303D37">
            <w:pPr>
              <w:pStyle w:val="Logo"/>
              <w:spacing w:before="0" w:after="0" w:line="240" w:lineRule="auto"/>
              <w:rPr>
                <w:sz w:val="24"/>
              </w:rPr>
            </w:pPr>
            <w:r>
              <w:rPr>
                <w:sz w:val="24"/>
              </w:rPr>
              <w:t>Casi d’uso</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Pr="00303D37" w:rsidRDefault="00115883" w:rsidP="00303D37">
            <w:pPr>
              <w:pStyle w:val="Logo"/>
              <w:spacing w:before="0" w:after="0" w:line="240" w:lineRule="auto"/>
              <w:rPr>
                <w:sz w:val="24"/>
              </w:rPr>
            </w:pPr>
            <w:r w:rsidRPr="00303D37">
              <w:rPr>
                <w:sz w:val="24"/>
              </w:rPr>
              <w:t>[tutti]</w:t>
            </w: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sz w:val="24"/>
              </w:rPr>
            </w:pP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sz w:val="24"/>
              </w:rPr>
            </w:pP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p>
        </w:tc>
      </w:tr>
      <w:tr w:rsidR="001349C3" w:rsidRPr="00303D37" w:rsidTr="001349C3">
        <w:trPr>
          <w:jc w:val="center"/>
        </w:trPr>
        <w:tc>
          <w:tcPr>
            <w:tcW w:w="2265"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rFonts w:ascii="Century Gothic" w:hAnsi="Century Gothic"/>
                <w:sz w:val="24"/>
                <w:highlight w:val="lightGray"/>
              </w:rPr>
            </w:pPr>
            <w:r w:rsidRPr="001349C3">
              <w:rPr>
                <w:rFonts w:ascii="Century Gothic" w:hAnsi="Century Gothic"/>
                <w:sz w:val="24"/>
                <w:highlight w:val="lightGray"/>
              </w:rPr>
              <w:t>20/11/2018</w:t>
            </w:r>
          </w:p>
        </w:tc>
        <w:tc>
          <w:tcPr>
            <w:tcW w:w="2372"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sz w:val="24"/>
                <w:highlight w:val="lightGray"/>
              </w:rPr>
            </w:pPr>
            <w:r w:rsidRPr="001349C3">
              <w:rPr>
                <w:sz w:val="24"/>
                <w:highlight w:val="lightGray"/>
              </w:rPr>
              <w:t>Aggiornamento e modifica casi d’uso</w:t>
            </w:r>
          </w:p>
        </w:tc>
        <w:tc>
          <w:tcPr>
            <w:tcW w:w="2266"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sz w:val="24"/>
                <w:highlight w:val="lightGray"/>
              </w:rPr>
            </w:pPr>
            <w:r w:rsidRPr="001349C3">
              <w:rPr>
                <w:sz w:val="24"/>
                <w:highlight w:val="lightGray"/>
              </w:rPr>
              <w:t>[tutti]</w:t>
            </w: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r>
              <w:rPr>
                <w:rFonts w:ascii="Century Gothic" w:hAnsi="Century Gothic"/>
                <w:sz w:val="24"/>
              </w:rPr>
              <w:t>27/11/2018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5C64C0" w:rsidRDefault="001349C3" w:rsidP="00303D37">
            <w:pPr>
              <w:pStyle w:val="Logo"/>
              <w:spacing w:before="0" w:after="0" w:line="240" w:lineRule="auto"/>
              <w:rPr>
                <w:sz w:val="24"/>
                <w:lang w:val="en-US"/>
              </w:rPr>
            </w:pPr>
            <w:proofErr w:type="spellStart"/>
            <w:r w:rsidRPr="005C64C0">
              <w:rPr>
                <w:sz w:val="24"/>
                <w:lang w:val="en-US"/>
              </w:rPr>
              <w:t>Caricamento</w:t>
            </w:r>
            <w:proofErr w:type="spellEnd"/>
            <w:r w:rsidRPr="005C64C0">
              <w:rPr>
                <w:sz w:val="24"/>
                <w:lang w:val="en-US"/>
              </w:rPr>
              <w:t xml:space="preserve"> Class </w:t>
            </w:r>
            <w:proofErr w:type="spellStart"/>
            <w:r w:rsidRPr="005C64C0">
              <w:rPr>
                <w:sz w:val="24"/>
                <w:lang w:val="en-US"/>
              </w:rPr>
              <w:t>diagramm</w:t>
            </w:r>
            <w:proofErr w:type="spellEnd"/>
            <w:r w:rsidRPr="005C64C0">
              <w:rPr>
                <w:sz w:val="24"/>
                <w:lang w:val="en-US"/>
              </w:rPr>
              <w:t xml:space="preserve">, Sequence </w:t>
            </w:r>
            <w:proofErr w:type="spellStart"/>
            <w:r w:rsidRPr="005C64C0">
              <w:rPr>
                <w:sz w:val="24"/>
                <w:lang w:val="en-US"/>
              </w:rPr>
              <w:t>diagramm</w:t>
            </w:r>
            <w:proofErr w:type="spellEnd"/>
            <w:r w:rsidRPr="005C64C0">
              <w:rPr>
                <w:sz w:val="24"/>
                <w:lang w:val="en-US"/>
              </w:rPr>
              <w:t>, State chart diagram</w:t>
            </w:r>
            <w:r w:rsidRPr="005C64C0">
              <w:rPr>
                <w:rFonts w:ascii="Segoe UI" w:hAnsi="Segoe UI" w:cs="Segoe UI"/>
                <w:b/>
                <w:bCs/>
                <w:color w:val="24292E"/>
                <w:sz w:val="21"/>
                <w:szCs w:val="21"/>
                <w:shd w:val="clear" w:color="auto" w:fill="FFFFFF"/>
                <w:lang w:val="en-US"/>
              </w:rPr>
              <w:t xml:space="preserve"> </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r>
              <w:rPr>
                <w:sz w:val="24"/>
              </w:rPr>
              <w:t>[tutti]</w:t>
            </w:r>
          </w:p>
        </w:tc>
      </w:tr>
      <w:tr w:rsidR="00115883" w:rsidRPr="00304DC8" w:rsidTr="00115883">
        <w:trPr>
          <w:jc w:val="center"/>
        </w:trPr>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Default="00115883" w:rsidP="00303D37">
            <w:pPr>
              <w:pStyle w:val="Logo"/>
              <w:spacing w:before="0" w:after="0" w:line="240" w:lineRule="auto"/>
              <w:rPr>
                <w:rFonts w:ascii="Century Gothic" w:hAnsi="Century Gothic"/>
                <w:sz w:val="24"/>
              </w:rPr>
            </w:pPr>
            <w:r>
              <w:rPr>
                <w:rFonts w:ascii="Century Gothic" w:hAnsi="Century Gothic"/>
                <w:sz w:val="24"/>
              </w:rPr>
              <w:t>0</w:t>
            </w:r>
            <w:r w:rsidR="002B0544">
              <w:rPr>
                <w:rFonts w:ascii="Century Gothic" w:hAnsi="Century Gothic"/>
                <w:sz w:val="24"/>
              </w:rPr>
              <w:t>7</w:t>
            </w:r>
            <w:r>
              <w:rPr>
                <w:rFonts w:ascii="Century Gothic" w:hAnsi="Century Gothic"/>
                <w:sz w:val="24"/>
              </w:rPr>
              <w:t>/12/201</w:t>
            </w:r>
            <w:r w:rsidR="002B0544">
              <w:rPr>
                <w:rFonts w:ascii="Century Gothic" w:hAnsi="Century Gothic"/>
                <w:sz w:val="24"/>
              </w:rPr>
              <w:t>8</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674300" w:rsidRDefault="00115883" w:rsidP="00303D37">
            <w:pPr>
              <w:pStyle w:val="Logo"/>
              <w:spacing w:before="0" w:after="0" w:line="240" w:lineRule="auto"/>
              <w:rPr>
                <w:sz w:val="24"/>
              </w:rPr>
            </w:pPr>
            <w:r w:rsidRPr="00674300">
              <w:rPr>
                <w:sz w:val="24"/>
              </w:rPr>
              <w:t>Revisione</w:t>
            </w:r>
            <w:r>
              <w:rPr>
                <w:sz w:val="24"/>
              </w:rPr>
              <w:t xml:space="preserve"> requisiti funzionali e scenari, aggiunta activity </w:t>
            </w:r>
            <w:proofErr w:type="spellStart"/>
            <w:r>
              <w:rPr>
                <w:sz w:val="24"/>
              </w:rPr>
              <w:t>diagram</w:t>
            </w:r>
            <w:proofErr w:type="spellEnd"/>
            <w:r w:rsidR="002B0544">
              <w:rPr>
                <w:sz w:val="24"/>
              </w:rPr>
              <w:t>, Revisione vari diagrammi</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674300" w:rsidRDefault="001349C3" w:rsidP="00303D37">
            <w:pPr>
              <w:pStyle w:val="Logo"/>
              <w:spacing w:before="0" w:after="0" w:line="240" w:lineRule="auto"/>
              <w:rPr>
                <w:sz w:val="24"/>
              </w:rPr>
            </w:pPr>
            <w:r>
              <w:rPr>
                <w:sz w:val="24"/>
              </w:rPr>
              <w:t>[tutti]</w:t>
            </w:r>
          </w:p>
        </w:tc>
      </w:tr>
      <w:bookmarkEnd w:id="0"/>
    </w:tbl>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Pr="00BC45E7" w:rsidRDefault="007B1E44">
      <w:pPr>
        <w:pStyle w:val="TOCHeading"/>
        <w:spacing w:after="0"/>
        <w:outlineLvl w:val="9"/>
        <w:rPr>
          <w:color w:val="1549FF"/>
        </w:rPr>
      </w:pPr>
      <w:r w:rsidRPr="00BC45E7">
        <w:rPr>
          <w:color w:val="1549FF"/>
        </w:rPr>
        <w:t>Sommario</w:t>
      </w:r>
    </w:p>
    <w:p w:rsidR="0046241A" w:rsidRDefault="007B1E44">
      <w:pPr>
        <w:pStyle w:val="TOC1"/>
        <w:tabs>
          <w:tab w:val="right" w:leader="dot" w:pos="9061"/>
        </w:tabs>
        <w:rPr>
          <w:rFonts w:asciiTheme="minorHAnsi" w:eastAsiaTheme="minorEastAsia" w:hAnsiTheme="minorHAnsi" w:cstheme="minorBidi"/>
          <w:b w:val="0"/>
          <w:bCs w:val="0"/>
          <w:noProof/>
          <w:color w:val="auto"/>
          <w:sz w:val="22"/>
          <w:szCs w:val="22"/>
          <w:lang w:eastAsia="it-IT"/>
        </w:rPr>
      </w:pPr>
      <w:r w:rsidRPr="006C5F13">
        <w:rPr>
          <w:rFonts w:ascii="Century Gothic" w:eastAsia="MS Gothic" w:hAnsi="Century Gothic"/>
          <w:b w:val="0"/>
          <w:bCs w:val="0"/>
          <w:color w:val="1549FF"/>
          <w:sz w:val="72"/>
          <w:szCs w:val="72"/>
        </w:rPr>
        <w:fldChar w:fldCharType="begin"/>
      </w:r>
      <w:r w:rsidRPr="006C5F13">
        <w:rPr>
          <w:color w:val="1549FF"/>
        </w:rPr>
        <w:instrText xml:space="preserve"> TOC \o "1-2" \u \n 2-9 \h </w:instrText>
      </w:r>
      <w:r w:rsidRPr="006C5F13">
        <w:rPr>
          <w:rFonts w:ascii="Century Gothic" w:eastAsia="MS Gothic" w:hAnsi="Century Gothic"/>
          <w:b w:val="0"/>
          <w:bCs w:val="0"/>
          <w:color w:val="1549FF"/>
          <w:sz w:val="72"/>
          <w:szCs w:val="72"/>
        </w:rPr>
        <w:fldChar w:fldCharType="separate"/>
      </w:r>
      <w:hyperlink w:anchor="_Toc505100576" w:history="1">
        <w:r w:rsidR="0046241A" w:rsidRPr="008728EC">
          <w:rPr>
            <w:rStyle w:val="Hyperlink"/>
            <w:noProof/>
          </w:rPr>
          <w:t>1. Introduzione</w:t>
        </w:r>
        <w:r w:rsidR="0046241A">
          <w:rPr>
            <w:noProof/>
          </w:rPr>
          <w:tab/>
        </w:r>
        <w:r w:rsidR="0046241A">
          <w:rPr>
            <w:noProof/>
          </w:rPr>
          <w:fldChar w:fldCharType="begin"/>
        </w:r>
        <w:r w:rsidR="0046241A">
          <w:rPr>
            <w:noProof/>
          </w:rPr>
          <w:instrText xml:space="preserve"> PAGEREF _Toc505100576 \h </w:instrText>
        </w:r>
        <w:r w:rsidR="0046241A">
          <w:rPr>
            <w:noProof/>
          </w:rPr>
        </w:r>
        <w:r w:rsidR="0046241A">
          <w:rPr>
            <w:noProof/>
          </w:rPr>
          <w:fldChar w:fldCharType="separate"/>
        </w:r>
        <w:r w:rsidR="0046241A">
          <w:rPr>
            <w:noProof/>
          </w:rPr>
          <w:t>4</w:t>
        </w:r>
        <w:r w:rsidR="0046241A">
          <w:rPr>
            <w:noProof/>
          </w:rPr>
          <w:fldChar w:fldCharType="end"/>
        </w:r>
      </w:hyperlink>
    </w:p>
    <w:p w:rsidR="0046241A" w:rsidRDefault="006F2F4D">
      <w:pPr>
        <w:pStyle w:val="TOC2"/>
        <w:rPr>
          <w:rFonts w:asciiTheme="minorHAnsi" w:eastAsiaTheme="minorEastAsia" w:hAnsiTheme="minorHAnsi" w:cstheme="minorBidi"/>
          <w:noProof/>
          <w:lang w:eastAsia="it-IT"/>
        </w:rPr>
      </w:pPr>
      <w:hyperlink w:anchor="_Toc505100577" w:history="1">
        <w:r w:rsidR="0046241A" w:rsidRPr="008728EC">
          <w:rPr>
            <w:rStyle w:val="Hyperlink"/>
            <w:noProof/>
          </w:rPr>
          <w:t>1.1 Obiettivo del sistema</w:t>
        </w:r>
      </w:hyperlink>
    </w:p>
    <w:p w:rsidR="0046241A" w:rsidRDefault="006F2F4D">
      <w:pPr>
        <w:pStyle w:val="TOC2"/>
        <w:rPr>
          <w:rFonts w:asciiTheme="minorHAnsi" w:eastAsiaTheme="minorEastAsia" w:hAnsiTheme="minorHAnsi" w:cstheme="minorBidi"/>
          <w:noProof/>
          <w:lang w:eastAsia="it-IT"/>
        </w:rPr>
      </w:pPr>
      <w:hyperlink w:anchor="_Toc505100578" w:history="1">
        <w:r w:rsidR="0046241A" w:rsidRPr="008728EC">
          <w:rPr>
            <w:rStyle w:val="Hyperlink"/>
            <w:noProof/>
          </w:rPr>
          <w:t>1.2 Ambito del sistema</w:t>
        </w:r>
      </w:hyperlink>
    </w:p>
    <w:p w:rsidR="0046241A" w:rsidRDefault="006F2F4D">
      <w:pPr>
        <w:pStyle w:val="TOC2"/>
        <w:rPr>
          <w:rFonts w:asciiTheme="minorHAnsi" w:eastAsiaTheme="minorEastAsia" w:hAnsiTheme="minorHAnsi" w:cstheme="minorBidi"/>
          <w:noProof/>
          <w:lang w:eastAsia="it-IT"/>
        </w:rPr>
      </w:pPr>
      <w:hyperlink w:anchor="_Toc505100579" w:history="1">
        <w:r w:rsidR="0046241A" w:rsidRPr="008728EC">
          <w:rPr>
            <w:rStyle w:val="Hyperlink"/>
            <w:noProof/>
          </w:rPr>
          <w:t>1.3 Obiettivi e criteri di successo</w:t>
        </w:r>
      </w:hyperlink>
    </w:p>
    <w:p w:rsidR="0046241A" w:rsidRDefault="006F2F4D">
      <w:pPr>
        <w:pStyle w:val="TOC2"/>
        <w:rPr>
          <w:rFonts w:asciiTheme="minorHAnsi" w:eastAsiaTheme="minorEastAsia" w:hAnsiTheme="minorHAnsi" w:cstheme="minorBidi"/>
          <w:noProof/>
          <w:lang w:eastAsia="it-IT"/>
        </w:rPr>
      </w:pPr>
      <w:hyperlink w:anchor="_Toc505100580" w:history="1">
        <w:r w:rsidR="0046241A" w:rsidRPr="008728EC">
          <w:rPr>
            <w:rStyle w:val="Hyperlink"/>
            <w:noProof/>
          </w:rPr>
          <w:t xml:space="preserve">1.4 </w:t>
        </w:r>
        <w:r w:rsidR="0046241A" w:rsidRPr="008728EC">
          <w:rPr>
            <w:rStyle w:val="Hyperlink"/>
            <w:noProof/>
            <w:lang w:val="it"/>
          </w:rPr>
          <w:t>Definizioni, acronimi e abbreviazioni</w:t>
        </w:r>
      </w:hyperlink>
    </w:p>
    <w:p w:rsidR="0046241A" w:rsidRDefault="006F2F4D">
      <w:pPr>
        <w:pStyle w:val="TOC2"/>
        <w:rPr>
          <w:rFonts w:asciiTheme="minorHAnsi" w:eastAsiaTheme="minorEastAsia" w:hAnsiTheme="minorHAnsi" w:cstheme="minorBidi"/>
          <w:noProof/>
          <w:lang w:eastAsia="it-IT"/>
        </w:rPr>
      </w:pPr>
      <w:hyperlink w:anchor="_Toc505100581" w:history="1">
        <w:r w:rsidR="0046241A" w:rsidRPr="008728EC">
          <w:rPr>
            <w:rStyle w:val="Hyperlink"/>
            <w:noProof/>
          </w:rPr>
          <w:t xml:space="preserve">1.5 </w:t>
        </w:r>
        <w:r w:rsidR="0046241A" w:rsidRPr="008728EC">
          <w:rPr>
            <w:rStyle w:val="Hyperlink"/>
            <w:noProof/>
            <w:lang w:val="it"/>
          </w:rPr>
          <w:t>Riferimenti</w:t>
        </w:r>
      </w:hyperlink>
    </w:p>
    <w:p w:rsidR="0046241A" w:rsidRDefault="006F2F4D">
      <w:pPr>
        <w:pStyle w:val="TOC2"/>
        <w:rPr>
          <w:rFonts w:asciiTheme="minorHAnsi" w:eastAsiaTheme="minorEastAsia" w:hAnsiTheme="minorHAnsi" w:cstheme="minorBidi"/>
          <w:noProof/>
          <w:lang w:eastAsia="it-IT"/>
        </w:rPr>
      </w:pPr>
      <w:hyperlink w:anchor="_Toc505100582" w:history="1">
        <w:r w:rsidR="0046241A" w:rsidRPr="008728EC">
          <w:rPr>
            <w:rStyle w:val="Hyperlink"/>
            <w:noProof/>
          </w:rPr>
          <w:t xml:space="preserve">1.6 </w:t>
        </w:r>
        <w:r w:rsidR="0046241A" w:rsidRPr="008728EC">
          <w:rPr>
            <w:rStyle w:val="Hyperlink"/>
            <w:noProof/>
            <w:lang w:val="it"/>
          </w:rPr>
          <w:t>Organizzazione del documento</w:t>
        </w:r>
      </w:hyperlink>
    </w:p>
    <w:p w:rsidR="0046241A" w:rsidRDefault="006F2F4D">
      <w:pPr>
        <w:pStyle w:val="TOC1"/>
        <w:tabs>
          <w:tab w:val="right" w:leader="dot" w:pos="9061"/>
        </w:tabs>
        <w:rPr>
          <w:rFonts w:asciiTheme="minorHAnsi" w:eastAsiaTheme="minorEastAsia" w:hAnsiTheme="minorHAnsi" w:cstheme="minorBidi"/>
          <w:b w:val="0"/>
          <w:bCs w:val="0"/>
          <w:noProof/>
          <w:color w:val="auto"/>
          <w:sz w:val="22"/>
          <w:szCs w:val="22"/>
          <w:lang w:eastAsia="it-IT"/>
        </w:rPr>
      </w:pPr>
      <w:hyperlink w:anchor="_Toc505100583" w:history="1">
        <w:r w:rsidR="0046241A" w:rsidRPr="008728EC">
          <w:rPr>
            <w:rStyle w:val="Hyperlink"/>
            <w:noProof/>
          </w:rPr>
          <w:t>2. Sistema attuale</w:t>
        </w:r>
        <w:r w:rsidR="0046241A">
          <w:rPr>
            <w:noProof/>
          </w:rPr>
          <w:tab/>
        </w:r>
        <w:r w:rsidR="0046241A">
          <w:rPr>
            <w:noProof/>
          </w:rPr>
          <w:fldChar w:fldCharType="begin"/>
        </w:r>
        <w:r w:rsidR="0046241A">
          <w:rPr>
            <w:noProof/>
          </w:rPr>
          <w:instrText xml:space="preserve"> PAGEREF _Toc505100583 \h </w:instrText>
        </w:r>
        <w:r w:rsidR="0046241A">
          <w:rPr>
            <w:noProof/>
          </w:rPr>
        </w:r>
        <w:r w:rsidR="0046241A">
          <w:rPr>
            <w:noProof/>
          </w:rPr>
          <w:fldChar w:fldCharType="separate"/>
        </w:r>
        <w:r w:rsidR="0046241A">
          <w:rPr>
            <w:noProof/>
          </w:rPr>
          <w:t>6</w:t>
        </w:r>
        <w:r w:rsidR="0046241A">
          <w:rPr>
            <w:noProof/>
          </w:rPr>
          <w:fldChar w:fldCharType="end"/>
        </w:r>
      </w:hyperlink>
    </w:p>
    <w:p w:rsidR="0046241A" w:rsidRDefault="006F2F4D">
      <w:pPr>
        <w:pStyle w:val="TOC2"/>
        <w:rPr>
          <w:rFonts w:asciiTheme="minorHAnsi" w:eastAsiaTheme="minorEastAsia" w:hAnsiTheme="minorHAnsi" w:cstheme="minorBidi"/>
          <w:noProof/>
          <w:lang w:eastAsia="it-IT"/>
        </w:rPr>
      </w:pPr>
      <w:hyperlink w:anchor="_Toc505100584" w:history="1">
        <w:r w:rsidR="0046241A" w:rsidRPr="008728EC">
          <w:rPr>
            <w:rStyle w:val="Hyperlink"/>
            <w:noProof/>
          </w:rPr>
          <w:t>AD_Sistema attuale</w:t>
        </w:r>
      </w:hyperlink>
    </w:p>
    <w:p w:rsidR="0046241A" w:rsidRDefault="006F2F4D">
      <w:pPr>
        <w:pStyle w:val="TOC1"/>
        <w:tabs>
          <w:tab w:val="right" w:leader="dot" w:pos="9061"/>
        </w:tabs>
        <w:rPr>
          <w:rFonts w:asciiTheme="minorHAnsi" w:eastAsiaTheme="minorEastAsia" w:hAnsiTheme="minorHAnsi" w:cstheme="minorBidi"/>
          <w:b w:val="0"/>
          <w:bCs w:val="0"/>
          <w:noProof/>
          <w:color w:val="auto"/>
          <w:sz w:val="22"/>
          <w:szCs w:val="22"/>
          <w:lang w:eastAsia="it-IT"/>
        </w:rPr>
      </w:pPr>
      <w:hyperlink w:anchor="_Toc505100585" w:history="1">
        <w:r w:rsidR="0046241A" w:rsidRPr="008728EC">
          <w:rPr>
            <w:rStyle w:val="Hyperlink"/>
            <w:noProof/>
          </w:rPr>
          <w:t>3. Sistema proposto</w:t>
        </w:r>
        <w:r w:rsidR="0046241A">
          <w:rPr>
            <w:noProof/>
          </w:rPr>
          <w:tab/>
        </w:r>
        <w:r w:rsidR="0046241A">
          <w:rPr>
            <w:noProof/>
          </w:rPr>
          <w:fldChar w:fldCharType="begin"/>
        </w:r>
        <w:r w:rsidR="0046241A">
          <w:rPr>
            <w:noProof/>
          </w:rPr>
          <w:instrText xml:space="preserve"> PAGEREF _Toc505100585 \h </w:instrText>
        </w:r>
        <w:r w:rsidR="0046241A">
          <w:rPr>
            <w:noProof/>
          </w:rPr>
        </w:r>
        <w:r w:rsidR="0046241A">
          <w:rPr>
            <w:noProof/>
          </w:rPr>
          <w:fldChar w:fldCharType="separate"/>
        </w:r>
        <w:r w:rsidR="0046241A">
          <w:rPr>
            <w:noProof/>
          </w:rPr>
          <w:t>8</w:t>
        </w:r>
        <w:r w:rsidR="0046241A">
          <w:rPr>
            <w:noProof/>
          </w:rPr>
          <w:fldChar w:fldCharType="end"/>
        </w:r>
      </w:hyperlink>
    </w:p>
    <w:p w:rsidR="0046241A" w:rsidRDefault="006F2F4D">
      <w:pPr>
        <w:pStyle w:val="TOC2"/>
        <w:rPr>
          <w:rFonts w:asciiTheme="minorHAnsi" w:eastAsiaTheme="minorEastAsia" w:hAnsiTheme="minorHAnsi" w:cstheme="minorBidi"/>
          <w:noProof/>
          <w:lang w:eastAsia="it-IT"/>
        </w:rPr>
      </w:pPr>
      <w:hyperlink w:anchor="_Toc505100586" w:history="1">
        <w:r w:rsidR="0046241A" w:rsidRPr="008728EC">
          <w:rPr>
            <w:rStyle w:val="Hyperlink"/>
            <w:noProof/>
          </w:rPr>
          <w:t>AD_Sistema proposto</w:t>
        </w:r>
      </w:hyperlink>
    </w:p>
    <w:p w:rsidR="0046241A" w:rsidRDefault="006F2F4D">
      <w:pPr>
        <w:pStyle w:val="TOC2"/>
        <w:rPr>
          <w:rFonts w:asciiTheme="minorHAnsi" w:eastAsiaTheme="minorEastAsia" w:hAnsiTheme="minorHAnsi" w:cstheme="minorBidi"/>
          <w:noProof/>
          <w:lang w:eastAsia="it-IT"/>
        </w:rPr>
      </w:pPr>
      <w:hyperlink w:anchor="_Toc505100587" w:history="1">
        <w:r w:rsidR="0046241A" w:rsidRPr="008728EC">
          <w:rPr>
            <w:rStyle w:val="Hyperlink"/>
            <w:noProof/>
          </w:rPr>
          <w:t>3.1 Sintesi della sezione</w:t>
        </w:r>
      </w:hyperlink>
    </w:p>
    <w:p w:rsidR="0046241A" w:rsidRDefault="006F2F4D">
      <w:pPr>
        <w:pStyle w:val="TOC2"/>
        <w:rPr>
          <w:rFonts w:asciiTheme="minorHAnsi" w:eastAsiaTheme="minorEastAsia" w:hAnsiTheme="minorHAnsi" w:cstheme="minorBidi"/>
          <w:noProof/>
          <w:lang w:eastAsia="it-IT"/>
        </w:rPr>
      </w:pPr>
      <w:hyperlink w:anchor="_Toc505100588" w:history="1">
        <w:r w:rsidR="0046241A" w:rsidRPr="008728EC">
          <w:rPr>
            <w:rStyle w:val="Hyperlink"/>
            <w:noProof/>
          </w:rPr>
          <w:t>3.2 Requisiti funzionali</w:t>
        </w:r>
      </w:hyperlink>
    </w:p>
    <w:p w:rsidR="0046241A" w:rsidRDefault="006F2F4D">
      <w:pPr>
        <w:pStyle w:val="TOC2"/>
        <w:rPr>
          <w:rFonts w:asciiTheme="minorHAnsi" w:eastAsiaTheme="minorEastAsia" w:hAnsiTheme="minorHAnsi" w:cstheme="minorBidi"/>
          <w:noProof/>
          <w:lang w:eastAsia="it-IT"/>
        </w:rPr>
      </w:pPr>
      <w:hyperlink w:anchor="_Toc505100589" w:history="1">
        <w:r w:rsidR="0046241A" w:rsidRPr="008728EC">
          <w:rPr>
            <w:rStyle w:val="Hyperlink"/>
            <w:noProof/>
          </w:rPr>
          <w:t>3.3 Requisiti non funzionali</w:t>
        </w:r>
      </w:hyperlink>
    </w:p>
    <w:p w:rsidR="0046241A" w:rsidRDefault="006F2F4D">
      <w:pPr>
        <w:pStyle w:val="TOC2"/>
        <w:rPr>
          <w:rFonts w:asciiTheme="minorHAnsi" w:eastAsiaTheme="minorEastAsia" w:hAnsiTheme="minorHAnsi" w:cstheme="minorBidi"/>
          <w:noProof/>
          <w:lang w:eastAsia="it-IT"/>
        </w:rPr>
      </w:pPr>
      <w:hyperlink w:anchor="_Toc505100590" w:history="1">
        <w:r w:rsidR="0046241A" w:rsidRPr="008728EC">
          <w:rPr>
            <w:rStyle w:val="Hyperlink"/>
            <w:noProof/>
          </w:rPr>
          <w:t>3.4 Modello del sistema</w:t>
        </w:r>
      </w:hyperlink>
    </w:p>
    <w:p w:rsidR="0046241A" w:rsidRDefault="006F2F4D">
      <w:pPr>
        <w:pStyle w:val="TOC1"/>
        <w:tabs>
          <w:tab w:val="right" w:leader="dot" w:pos="9061"/>
        </w:tabs>
        <w:rPr>
          <w:rFonts w:asciiTheme="minorHAnsi" w:eastAsiaTheme="minorEastAsia" w:hAnsiTheme="minorHAnsi" w:cstheme="minorBidi"/>
          <w:b w:val="0"/>
          <w:bCs w:val="0"/>
          <w:noProof/>
          <w:color w:val="auto"/>
          <w:sz w:val="22"/>
          <w:szCs w:val="22"/>
          <w:lang w:eastAsia="it-IT"/>
        </w:rPr>
      </w:pPr>
      <w:hyperlink w:anchor="_Toc505100591" w:history="1">
        <w:r w:rsidR="0046241A" w:rsidRPr="008728EC">
          <w:rPr>
            <w:rStyle w:val="Hyperlink"/>
            <w:noProof/>
          </w:rPr>
          <w:t>4. Glossario</w:t>
        </w:r>
        <w:r w:rsidR="0046241A">
          <w:rPr>
            <w:noProof/>
          </w:rPr>
          <w:tab/>
        </w:r>
        <w:r w:rsidR="0046241A">
          <w:rPr>
            <w:noProof/>
          </w:rPr>
          <w:fldChar w:fldCharType="begin"/>
        </w:r>
        <w:r w:rsidR="0046241A">
          <w:rPr>
            <w:noProof/>
          </w:rPr>
          <w:instrText xml:space="preserve"> PAGEREF _Toc505100591 \h </w:instrText>
        </w:r>
        <w:r w:rsidR="0046241A">
          <w:rPr>
            <w:noProof/>
          </w:rPr>
        </w:r>
        <w:r w:rsidR="0046241A">
          <w:rPr>
            <w:noProof/>
          </w:rPr>
          <w:fldChar w:fldCharType="separate"/>
        </w:r>
        <w:r w:rsidR="0046241A">
          <w:rPr>
            <w:noProof/>
          </w:rPr>
          <w:t>81</w:t>
        </w:r>
        <w:r w:rsidR="0046241A">
          <w:rPr>
            <w:noProof/>
          </w:rPr>
          <w:fldChar w:fldCharType="end"/>
        </w:r>
      </w:hyperlink>
    </w:p>
    <w:p w:rsidR="003C7B52" w:rsidRPr="003C7B52" w:rsidRDefault="007B1E44" w:rsidP="003C7B52">
      <w:r w:rsidRPr="006C5F13">
        <w:fldChar w:fldCharType="end"/>
      </w:r>
    </w:p>
    <w:p w:rsidR="003C7B52" w:rsidRDefault="003C7B52">
      <w:pPr>
        <w:suppressAutoHyphens w:val="0"/>
        <w:rPr>
          <w:rFonts w:ascii="Century Gothic" w:eastAsia="MS Gothic" w:hAnsi="Century Gothic"/>
          <w:color w:val="1549FF"/>
          <w:sz w:val="36"/>
          <w:szCs w:val="36"/>
        </w:rPr>
      </w:pPr>
      <w:r>
        <w:rPr>
          <w:color w:val="1549FF"/>
        </w:rPr>
        <w:br w:type="page"/>
      </w:r>
    </w:p>
    <w:p w:rsidR="00240DEB" w:rsidRPr="006C5F13" w:rsidRDefault="007B1E44">
      <w:pPr>
        <w:pStyle w:val="Heading1"/>
        <w:rPr>
          <w:color w:val="1549FF"/>
        </w:rPr>
      </w:pPr>
      <w:bookmarkStart w:id="1" w:name="_Toc505100576"/>
      <w:r w:rsidRPr="006C5F13">
        <w:rPr>
          <w:color w:val="1549FF"/>
        </w:rPr>
        <w:lastRenderedPageBreak/>
        <w:t>1. Introduzione</w:t>
      </w:r>
      <w:bookmarkEnd w:id="1"/>
    </w:p>
    <w:p w:rsidR="00240DEB" w:rsidRDefault="007B1E44" w:rsidP="0046241A">
      <w:pPr>
        <w:pStyle w:val="Heading2"/>
        <w:ind w:left="283"/>
      </w:pPr>
      <w:bookmarkStart w:id="2" w:name="_Toc505100577"/>
      <w:r>
        <w:t xml:space="preserve">1.1 </w:t>
      </w:r>
      <w:r w:rsidR="00692D3B">
        <w:t>Obiettivo</w:t>
      </w:r>
      <w:r>
        <w:t xml:space="preserve"> del sistema</w:t>
      </w:r>
      <w:bookmarkEnd w:id="2"/>
    </w:p>
    <w:p w:rsidR="00AB72F8" w:rsidRPr="0046241A" w:rsidRDefault="00AB72F8" w:rsidP="0046241A">
      <w:pPr>
        <w:spacing w:after="120"/>
        <w:ind w:left="283"/>
        <w:rPr>
          <w:color w:val="auto"/>
          <w:sz w:val="24"/>
          <w:szCs w:val="22"/>
        </w:rPr>
      </w:pPr>
      <w:r w:rsidRPr="0046241A">
        <w:rPr>
          <w:color w:val="auto"/>
          <w:sz w:val="24"/>
          <w:szCs w:val="22"/>
        </w:rPr>
        <w:t>Il sistema nasce con lo scopo principale di facilitare la reperibilità delle informazioni che riguardano la richiesta dei tirocini e la loro gestione da parte dei professori, tutor aziendali, segreteria del dipartimento interessato e in particolar modo per gli studenti.</w:t>
      </w:r>
    </w:p>
    <w:p w:rsidR="005C64C0" w:rsidRDefault="005C64C0" w:rsidP="005C64C0">
      <w:pPr>
        <w:ind w:left="283"/>
        <w:rPr>
          <w:color w:val="auto"/>
          <w:sz w:val="24"/>
          <w:szCs w:val="22"/>
        </w:rPr>
      </w:pPr>
      <w:r w:rsidRPr="005C64C0">
        <w:rPr>
          <w:color w:val="auto"/>
          <w:sz w:val="24"/>
          <w:szCs w:val="22"/>
        </w:rPr>
        <w:t>L’idea di fondo è la realizzazione di una piattaforma on-line che faciliti la gestione dei tirocini, dove gli utenti attraverso le proprie aree personali potranno gestire facilmente l’andamento dell’intero percorso di tirocinio.</w:t>
      </w:r>
    </w:p>
    <w:p w:rsidR="00AB72F8" w:rsidRPr="0046241A" w:rsidRDefault="002B5B00" w:rsidP="005C64C0">
      <w:pPr>
        <w:ind w:left="283"/>
        <w:rPr>
          <w:color w:val="auto"/>
          <w:sz w:val="24"/>
          <w:szCs w:val="22"/>
        </w:rPr>
      </w:pPr>
      <w:r w:rsidRPr="0046241A">
        <w:rPr>
          <w:color w:val="auto"/>
          <w:sz w:val="24"/>
          <w:szCs w:val="22"/>
        </w:rPr>
        <w:t xml:space="preserve">La piattaforma inoltre informa gli studenti </w:t>
      </w:r>
      <w:r w:rsidR="00F800F2" w:rsidRPr="0046241A">
        <w:rPr>
          <w:color w:val="auto"/>
          <w:sz w:val="24"/>
          <w:szCs w:val="22"/>
        </w:rPr>
        <w:t>del funzionamento</w:t>
      </w:r>
      <w:r w:rsidRPr="0046241A">
        <w:rPr>
          <w:color w:val="auto"/>
          <w:sz w:val="24"/>
          <w:szCs w:val="22"/>
        </w:rPr>
        <w:t xml:space="preserve"> </w:t>
      </w:r>
      <w:r w:rsidR="00F800F2" w:rsidRPr="0046241A">
        <w:rPr>
          <w:color w:val="auto"/>
          <w:sz w:val="24"/>
          <w:szCs w:val="22"/>
        </w:rPr>
        <w:t>de</w:t>
      </w:r>
      <w:r w:rsidRPr="0046241A">
        <w:rPr>
          <w:color w:val="auto"/>
          <w:sz w:val="24"/>
          <w:szCs w:val="22"/>
        </w:rPr>
        <w:t>i tirocini e la loro valenza in ambito universitario e personale</w:t>
      </w:r>
      <w:r w:rsidR="00F800F2" w:rsidRPr="0046241A">
        <w:rPr>
          <w:color w:val="auto"/>
          <w:sz w:val="24"/>
          <w:szCs w:val="22"/>
        </w:rPr>
        <w:t xml:space="preserve"> nel mondo lavorativo.</w:t>
      </w:r>
    </w:p>
    <w:p w:rsidR="008467D6" w:rsidRPr="0046241A" w:rsidRDefault="00F800F2" w:rsidP="0046241A">
      <w:pPr>
        <w:spacing w:after="120"/>
        <w:ind w:left="283"/>
        <w:rPr>
          <w:color w:val="auto"/>
          <w:sz w:val="24"/>
          <w:szCs w:val="22"/>
        </w:rPr>
      </w:pPr>
      <w:r w:rsidRPr="0046241A">
        <w:rPr>
          <w:color w:val="auto"/>
          <w:sz w:val="24"/>
          <w:szCs w:val="22"/>
        </w:rPr>
        <w:t>La piattaforma ha il compito di facilitare la gestione dei tirocini da parte dei professori e tutor aziendali in quanto attraverso la piattaforma potranno visualizzare le richieste di tirocinio effettuate dagli stude</w:t>
      </w:r>
      <w:r w:rsidR="008467D6" w:rsidRPr="0046241A">
        <w:rPr>
          <w:color w:val="auto"/>
          <w:sz w:val="24"/>
          <w:szCs w:val="22"/>
        </w:rPr>
        <w:t>nti accettando o rifiutando le stesse. In dettaglio i professori o tutor aziendali se accettano una richiesta di tirocinio dovranno aggiornare le ore svolte dallo studente fino al completamento del tirocinio.</w:t>
      </w:r>
    </w:p>
    <w:p w:rsidR="00240DEB" w:rsidRPr="0046241A" w:rsidRDefault="008467D6" w:rsidP="0046241A">
      <w:pPr>
        <w:spacing w:after="120"/>
        <w:ind w:left="283"/>
        <w:rPr>
          <w:color w:val="auto"/>
          <w:sz w:val="24"/>
          <w:szCs w:val="22"/>
        </w:rPr>
      </w:pPr>
      <w:r w:rsidRPr="0046241A">
        <w:rPr>
          <w:color w:val="auto"/>
          <w:sz w:val="24"/>
          <w:szCs w:val="22"/>
        </w:rPr>
        <w:t xml:space="preserve"> </w:t>
      </w:r>
      <w:r w:rsidR="00E8330A" w:rsidRPr="0046241A">
        <w:rPr>
          <w:color w:val="auto"/>
          <w:sz w:val="24"/>
          <w:szCs w:val="22"/>
        </w:rPr>
        <w:t>La piattaforma sgrava alcuni compiti della segreteria</w:t>
      </w:r>
      <w:r w:rsidR="00D86D58" w:rsidRPr="0046241A">
        <w:rPr>
          <w:color w:val="auto"/>
          <w:sz w:val="24"/>
          <w:szCs w:val="22"/>
        </w:rPr>
        <w:t>,</w:t>
      </w:r>
      <w:r w:rsidR="00E8330A" w:rsidRPr="0046241A">
        <w:rPr>
          <w:color w:val="auto"/>
          <w:sz w:val="24"/>
          <w:szCs w:val="22"/>
        </w:rPr>
        <w:t xml:space="preserve"> in quanto senza troppe perdite di tempo ed inutili burocrazie permette di facilitare molte azioni ed avere una visione più ampia e dettagliata di tutto </w:t>
      </w:r>
      <w:r w:rsidR="00D86D58" w:rsidRPr="0046241A">
        <w:rPr>
          <w:color w:val="auto"/>
          <w:sz w:val="24"/>
          <w:szCs w:val="22"/>
        </w:rPr>
        <w:t>il sistema di tirocinio e della piattaforma stessa essendo l’amministratore della piattaforma, visualizzando tutti gli utenti registrati, le loro mansioni, e le associazioni tra i vari studenti/tutor aziendali o studenti/professori per quanto riguarda la gestione dei tirocini e la convalida degli stessi al loro termine.</w:t>
      </w:r>
    </w:p>
    <w:p w:rsidR="00D86D58" w:rsidRPr="0046241A" w:rsidRDefault="00D86D58" w:rsidP="0046241A">
      <w:pPr>
        <w:spacing w:after="120"/>
        <w:ind w:left="283"/>
        <w:rPr>
          <w:color w:val="auto"/>
          <w:sz w:val="24"/>
          <w:szCs w:val="22"/>
        </w:rPr>
      </w:pPr>
      <w:r w:rsidRPr="0046241A">
        <w:rPr>
          <w:color w:val="auto"/>
          <w:sz w:val="24"/>
          <w:szCs w:val="22"/>
        </w:rPr>
        <w:t>Il sistema nel complesso, tramite le sue funzionalità ha il compito di facilitare il lavoro svolto da parte di studenti, docenti, tutor aziendali e la segreteria.</w:t>
      </w:r>
    </w:p>
    <w:p w:rsidR="001316ED" w:rsidRPr="0046241A" w:rsidRDefault="007B1E44" w:rsidP="0046241A">
      <w:pPr>
        <w:pStyle w:val="Heading2"/>
        <w:ind w:left="283"/>
        <w:rPr>
          <w:color w:val="auto"/>
        </w:rPr>
      </w:pPr>
      <w:bookmarkStart w:id="3" w:name="_Toc505100578"/>
      <w:r w:rsidRPr="0046241A">
        <w:rPr>
          <w:color w:val="auto"/>
        </w:rPr>
        <w:t>1.2 Ambito del sistema</w:t>
      </w:r>
      <w:bookmarkEnd w:id="3"/>
    </w:p>
    <w:p w:rsidR="001316ED" w:rsidRPr="0046241A" w:rsidRDefault="001316ED" w:rsidP="0046241A">
      <w:pPr>
        <w:spacing w:after="120"/>
        <w:ind w:left="283"/>
        <w:rPr>
          <w:color w:val="auto"/>
          <w:sz w:val="24"/>
          <w:szCs w:val="22"/>
        </w:rPr>
      </w:pPr>
      <w:r w:rsidRPr="0046241A">
        <w:rPr>
          <w:color w:val="auto"/>
          <w:sz w:val="24"/>
          <w:szCs w:val="22"/>
        </w:rPr>
        <w:t xml:space="preserve">Il sistema verrà creato per migliorare le pratiche e la gestione del progetto Tirocinio 2.5 per la facoltà di Informatica dell’Università degli studi di Salerno (UNISA). Esso è rivolto </w:t>
      </w:r>
      <w:r w:rsidR="003E601F" w:rsidRPr="0046241A">
        <w:rPr>
          <w:color w:val="auto"/>
          <w:sz w:val="24"/>
          <w:szCs w:val="22"/>
        </w:rPr>
        <w:t>agli studenti</w:t>
      </w:r>
      <w:r w:rsidRPr="0046241A">
        <w:rPr>
          <w:color w:val="auto"/>
          <w:sz w:val="24"/>
          <w:szCs w:val="22"/>
        </w:rPr>
        <w:t xml:space="preserve"> che vogliono effettuare attività di tirocinio interno o esterno</w:t>
      </w:r>
      <w:r w:rsidR="003E601F" w:rsidRPr="0046241A">
        <w:rPr>
          <w:color w:val="auto"/>
          <w:sz w:val="24"/>
          <w:szCs w:val="22"/>
        </w:rPr>
        <w:t>, aziende che sono convenzionate con l’UNISA per le attività di tirocinio, professori che vogliono prestarsi per il tirocinio e la segreteria per monitorare le varie attività.</w:t>
      </w:r>
    </w:p>
    <w:p w:rsidR="004B4D7C" w:rsidRPr="0046241A" w:rsidRDefault="003E601F" w:rsidP="0046241A">
      <w:pPr>
        <w:spacing w:after="0"/>
        <w:ind w:left="283"/>
        <w:rPr>
          <w:color w:val="auto"/>
          <w:sz w:val="24"/>
          <w:szCs w:val="22"/>
        </w:rPr>
      </w:pPr>
      <w:r w:rsidRPr="0046241A">
        <w:rPr>
          <w:color w:val="auto"/>
          <w:sz w:val="24"/>
          <w:szCs w:val="22"/>
        </w:rPr>
        <w:t>Lo studente oltre a poter richiedere il tirocinio</w:t>
      </w:r>
      <w:r w:rsidR="004B4D7C" w:rsidRPr="0046241A">
        <w:rPr>
          <w:color w:val="auto"/>
          <w:sz w:val="24"/>
          <w:szCs w:val="22"/>
        </w:rPr>
        <w:t xml:space="preserve"> tra le varie opzioni di tirocinio interno/esterno e professori/tutor aziendali può richiedere la convalidazione di tirocini esterni effettuati durante la sua vita universitaria allegando gli opportuni moduli.</w:t>
      </w:r>
    </w:p>
    <w:p w:rsidR="004B4D7C" w:rsidRPr="0046241A" w:rsidRDefault="004B4D7C" w:rsidP="0046241A">
      <w:pPr>
        <w:spacing w:after="120"/>
        <w:ind w:left="283"/>
        <w:rPr>
          <w:color w:val="auto"/>
          <w:sz w:val="24"/>
          <w:szCs w:val="22"/>
        </w:rPr>
      </w:pPr>
      <w:r w:rsidRPr="0046241A">
        <w:rPr>
          <w:color w:val="auto"/>
          <w:sz w:val="24"/>
          <w:szCs w:val="22"/>
        </w:rPr>
        <w:t>Lo studente prima di richiedere una domanda di tirocinio potrà informarsi attraverso le pagine personali delle aziende e professori delle varie attività che andrà a svolgere durante il periodo di tirocinio.</w:t>
      </w:r>
    </w:p>
    <w:p w:rsidR="004B4D7C" w:rsidRPr="0046241A" w:rsidRDefault="004B4D7C" w:rsidP="0046241A">
      <w:pPr>
        <w:spacing w:after="120"/>
        <w:ind w:left="283"/>
        <w:rPr>
          <w:color w:val="auto"/>
          <w:sz w:val="24"/>
          <w:szCs w:val="22"/>
        </w:rPr>
      </w:pPr>
      <w:r w:rsidRPr="0046241A">
        <w:rPr>
          <w:color w:val="auto"/>
          <w:sz w:val="24"/>
          <w:szCs w:val="22"/>
        </w:rPr>
        <w:lastRenderedPageBreak/>
        <w:t>Come accennato prima il tutor aziendale o professore nelle loro aree personali potranno modificare le loro pagine personali che fungono come pagine di presentazione per gli studenti, nelle quali potranno esplicare tutte le loro informazioni.</w:t>
      </w:r>
    </w:p>
    <w:p w:rsidR="00935977" w:rsidRPr="0046241A" w:rsidRDefault="00935977" w:rsidP="0046241A">
      <w:pPr>
        <w:spacing w:after="120"/>
        <w:ind w:left="283"/>
        <w:rPr>
          <w:color w:val="auto"/>
          <w:sz w:val="24"/>
          <w:szCs w:val="22"/>
        </w:rPr>
      </w:pPr>
      <w:r w:rsidRPr="0046241A">
        <w:rPr>
          <w:color w:val="auto"/>
          <w:sz w:val="24"/>
          <w:szCs w:val="22"/>
        </w:rPr>
        <w:t>La piattaforma in maggior modo ha il compito di migliorare le mansioni del professore/tutor aziendale il quale potrà monitorare con facilità e costanza gli andamenti dei tirocini in corso attraverso apposite sezioni della piattaforma.</w:t>
      </w:r>
    </w:p>
    <w:p w:rsidR="00240DEB" w:rsidRPr="0046241A" w:rsidRDefault="007B1E44" w:rsidP="0046241A">
      <w:pPr>
        <w:pStyle w:val="Heading2"/>
        <w:ind w:left="283"/>
        <w:rPr>
          <w:color w:val="auto"/>
        </w:rPr>
      </w:pPr>
      <w:bookmarkStart w:id="4" w:name="_Toc505100579"/>
      <w:r w:rsidRPr="0046241A">
        <w:rPr>
          <w:color w:val="auto"/>
        </w:rPr>
        <w:t>1.3 Obiettivi e criteri di successo</w:t>
      </w:r>
      <w:bookmarkEnd w:id="4"/>
    </w:p>
    <w:p w:rsidR="00FF1B71" w:rsidRPr="0046241A" w:rsidRDefault="00935977" w:rsidP="0046241A">
      <w:pPr>
        <w:spacing w:after="0"/>
        <w:ind w:left="283"/>
        <w:rPr>
          <w:color w:val="auto"/>
          <w:sz w:val="24"/>
          <w:szCs w:val="22"/>
          <w:lang w:val="it"/>
        </w:rPr>
      </w:pPr>
      <w:r w:rsidRPr="0046241A">
        <w:rPr>
          <w:color w:val="auto"/>
          <w:sz w:val="24"/>
          <w:szCs w:val="22"/>
        </w:rPr>
        <w:t>L’obiettivo del progetto</w:t>
      </w:r>
      <w:r w:rsidR="00FF1B71" w:rsidRPr="0046241A">
        <w:rPr>
          <w:color w:val="auto"/>
          <w:sz w:val="24"/>
          <w:szCs w:val="22"/>
        </w:rPr>
        <w:t xml:space="preserve"> è la creazione di una piattaforma web-</w:t>
      </w:r>
      <w:proofErr w:type="spellStart"/>
      <w:r w:rsidR="00FF1B71" w:rsidRPr="0046241A">
        <w:rPr>
          <w:color w:val="auto"/>
          <w:sz w:val="24"/>
          <w:szCs w:val="22"/>
        </w:rPr>
        <w:t>based</w:t>
      </w:r>
      <w:proofErr w:type="spellEnd"/>
      <w:r w:rsidR="00FF1B71" w:rsidRPr="0046241A">
        <w:rPr>
          <w:color w:val="auto"/>
          <w:sz w:val="24"/>
          <w:szCs w:val="22"/>
        </w:rPr>
        <w:t xml:space="preserve"> </w:t>
      </w:r>
      <w:r w:rsidR="00FF1B71" w:rsidRPr="0046241A">
        <w:rPr>
          <w:color w:val="auto"/>
          <w:sz w:val="24"/>
          <w:szCs w:val="22"/>
          <w:lang w:val="it"/>
        </w:rPr>
        <w:t xml:space="preserve">che sarà di supporto al programma di tirocinio del dipartimento di informatica dell’Università degli studi di Salerno. </w:t>
      </w:r>
    </w:p>
    <w:p w:rsidR="00240DEB" w:rsidRPr="0046241A" w:rsidRDefault="007B1E44" w:rsidP="0046241A">
      <w:pPr>
        <w:spacing w:after="120"/>
        <w:ind w:left="283"/>
        <w:rPr>
          <w:color w:val="auto"/>
          <w:sz w:val="24"/>
          <w:szCs w:val="22"/>
        </w:rPr>
      </w:pPr>
      <w:r w:rsidRPr="0046241A">
        <w:rPr>
          <w:color w:val="auto"/>
          <w:sz w:val="24"/>
          <w:szCs w:val="22"/>
        </w:rPr>
        <w:t xml:space="preserve">L’obiettivo principale del nostro software è quello di </w:t>
      </w:r>
      <w:r w:rsidR="00FF1B71" w:rsidRPr="0046241A">
        <w:rPr>
          <w:color w:val="auto"/>
          <w:sz w:val="24"/>
          <w:szCs w:val="22"/>
        </w:rPr>
        <w:t>eseguire</w:t>
      </w:r>
      <w:r w:rsidRPr="0046241A">
        <w:rPr>
          <w:color w:val="auto"/>
          <w:sz w:val="24"/>
          <w:szCs w:val="22"/>
        </w:rPr>
        <w:t xml:space="preserve"> tutte le operazioni necessarie a</w:t>
      </w:r>
      <w:r w:rsidR="00FF1B71" w:rsidRPr="0046241A">
        <w:rPr>
          <w:color w:val="auto"/>
          <w:sz w:val="24"/>
          <w:szCs w:val="22"/>
        </w:rPr>
        <w:t>l completamento di</w:t>
      </w:r>
      <w:r w:rsidRPr="0046241A">
        <w:rPr>
          <w:color w:val="auto"/>
          <w:sz w:val="24"/>
          <w:szCs w:val="22"/>
        </w:rPr>
        <w:t xml:space="preserve"> un tirocinio</w:t>
      </w:r>
      <w:r w:rsidR="00FF1B71" w:rsidRPr="0046241A">
        <w:rPr>
          <w:color w:val="auto"/>
          <w:sz w:val="24"/>
          <w:szCs w:val="22"/>
        </w:rPr>
        <w:t xml:space="preserve"> che sia interno o esterno,</w:t>
      </w:r>
      <w:r w:rsidRPr="0046241A">
        <w:rPr>
          <w:color w:val="auto"/>
          <w:sz w:val="24"/>
          <w:szCs w:val="22"/>
        </w:rPr>
        <w:t xml:space="preserve"> telematicamente senza perdite di tempo ed eccessive documentazioni che oltre a crear</w:t>
      </w:r>
      <w:r w:rsidR="00B17060" w:rsidRPr="0046241A">
        <w:rPr>
          <w:color w:val="auto"/>
          <w:sz w:val="24"/>
          <w:szCs w:val="22"/>
        </w:rPr>
        <w:t xml:space="preserve">e confusione creano disagio agli studenti, </w:t>
      </w:r>
      <w:r w:rsidRPr="0046241A">
        <w:rPr>
          <w:color w:val="auto"/>
          <w:sz w:val="24"/>
          <w:szCs w:val="22"/>
        </w:rPr>
        <w:t xml:space="preserve">alla segreteria </w:t>
      </w:r>
      <w:r w:rsidR="00B17060" w:rsidRPr="0046241A">
        <w:rPr>
          <w:color w:val="auto"/>
          <w:sz w:val="24"/>
          <w:szCs w:val="22"/>
        </w:rPr>
        <w:t>e</w:t>
      </w:r>
      <w:r w:rsidR="00FF1B71" w:rsidRPr="0046241A">
        <w:rPr>
          <w:color w:val="auto"/>
          <w:sz w:val="24"/>
          <w:szCs w:val="22"/>
        </w:rPr>
        <w:t xml:space="preserve"> a professori ed aziende</w:t>
      </w:r>
      <w:r w:rsidRPr="0046241A">
        <w:rPr>
          <w:color w:val="auto"/>
          <w:sz w:val="24"/>
          <w:szCs w:val="22"/>
        </w:rPr>
        <w:t xml:space="preserve">. Il punto di forza di questo software è la chiarezza, la leggibilità e la semplicità dei form necessari al completamento di tale operazioni </w:t>
      </w:r>
      <w:r w:rsidR="00512D6B" w:rsidRPr="0046241A">
        <w:rPr>
          <w:color w:val="auto"/>
          <w:sz w:val="24"/>
          <w:szCs w:val="22"/>
        </w:rPr>
        <w:t xml:space="preserve">che guidano le varie operazioni, inoltre si ha a disposizione </w:t>
      </w:r>
      <w:r w:rsidRPr="0046241A">
        <w:rPr>
          <w:color w:val="auto"/>
          <w:sz w:val="24"/>
          <w:szCs w:val="22"/>
        </w:rPr>
        <w:t>una struttura ben organizzata che permette di ricevere numerose informazioni riguardo la scelta del tirocinio con eventuali vantaggi e svantaggi di una specifica attività. Lo studente infatti avrà a disposizione tante presentazioni e informazioni sia del regolamento e sia delle varie attività di cui si occupano aziende (tirocinio esterno) e professori</w:t>
      </w:r>
      <w:r w:rsidR="00512D6B" w:rsidRPr="0046241A">
        <w:rPr>
          <w:color w:val="auto"/>
          <w:sz w:val="24"/>
          <w:szCs w:val="22"/>
        </w:rPr>
        <w:t xml:space="preserve"> </w:t>
      </w:r>
      <w:r w:rsidRPr="0046241A">
        <w:rPr>
          <w:color w:val="auto"/>
          <w:sz w:val="24"/>
          <w:szCs w:val="22"/>
        </w:rPr>
        <w:t xml:space="preserve">(tirocinio interno) consentendo così di </w:t>
      </w:r>
      <w:r w:rsidR="00512D6B" w:rsidRPr="0046241A">
        <w:rPr>
          <w:color w:val="auto"/>
          <w:sz w:val="24"/>
          <w:szCs w:val="22"/>
        </w:rPr>
        <w:t>poter scegliere senza rimpianti le attività che più gli garbano.</w:t>
      </w:r>
    </w:p>
    <w:p w:rsidR="00134608" w:rsidRPr="0046241A" w:rsidRDefault="00512D6B" w:rsidP="0046241A">
      <w:pPr>
        <w:spacing w:after="120"/>
        <w:ind w:left="283"/>
        <w:rPr>
          <w:color w:val="auto"/>
          <w:sz w:val="24"/>
          <w:szCs w:val="22"/>
          <w:lang w:val="it"/>
        </w:rPr>
      </w:pPr>
      <w:r w:rsidRPr="0046241A">
        <w:rPr>
          <w:color w:val="auto"/>
          <w:sz w:val="24"/>
          <w:szCs w:val="22"/>
          <w:lang w:val="it"/>
        </w:rPr>
        <w:t>Facilitando il processo un maggior numero di studenti sarà invogliato ad effettuare tirocini aumentando in questo modo le competenze sul campo degli studenti, cosicché in un futuro lavorativo lo studente non si senta frastornato dal mondo del lavoro.</w:t>
      </w:r>
    </w:p>
    <w:p w:rsidR="00134608" w:rsidRPr="0046241A" w:rsidRDefault="00134608" w:rsidP="00214C61">
      <w:pPr>
        <w:spacing w:after="120"/>
        <w:rPr>
          <w:color w:val="auto"/>
          <w:sz w:val="24"/>
          <w:szCs w:val="22"/>
          <w:lang w:val="it"/>
        </w:rPr>
      </w:pPr>
      <w:r w:rsidRPr="0046241A">
        <w:rPr>
          <w:color w:val="auto"/>
          <w:sz w:val="24"/>
          <w:szCs w:val="22"/>
          <w:lang w:val="it"/>
        </w:rPr>
        <w:t xml:space="preserve">I </w:t>
      </w:r>
      <w:r w:rsidRPr="0046241A">
        <w:rPr>
          <w:b/>
          <w:color w:val="auto"/>
          <w:sz w:val="24"/>
          <w:szCs w:val="22"/>
          <w:lang w:val="it"/>
        </w:rPr>
        <w:t>criteri di successo</w:t>
      </w:r>
      <w:r w:rsidRPr="0046241A">
        <w:rPr>
          <w:color w:val="auto"/>
          <w:sz w:val="24"/>
          <w:szCs w:val="22"/>
          <w:lang w:val="it"/>
        </w:rPr>
        <w:t xml:space="preserve"> stabiliti sono:</w:t>
      </w:r>
    </w:p>
    <w:p w:rsidR="00685C77"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Ottima qualità: Si intende realizzare un sistema software di qualità e con una buona documentazione, al fine di poter essere utilizzato e manutenuto senza troppe difficoltà.</w:t>
      </w:r>
    </w:p>
    <w:p w:rsidR="00685C77" w:rsidRPr="0046241A" w:rsidRDefault="00685C77" w:rsidP="005725F2">
      <w:pPr>
        <w:numPr>
          <w:ilvl w:val="0"/>
          <w:numId w:val="2"/>
        </w:numPr>
        <w:spacing w:after="120"/>
        <w:ind w:left="720"/>
        <w:rPr>
          <w:color w:val="auto"/>
          <w:sz w:val="24"/>
          <w:szCs w:val="22"/>
          <w:lang w:val="it"/>
        </w:rPr>
      </w:pPr>
      <w:r w:rsidRPr="0046241A">
        <w:rPr>
          <w:color w:val="auto"/>
          <w:sz w:val="24"/>
          <w:szCs w:val="22"/>
          <w:lang w:val="it"/>
        </w:rPr>
        <w:t>Completezza nel rispetto di tutti gli obiettivi preposti: Soddisfare quantomeno i requisiti ad alta priorità richiesti dal cliente e magari poi superare le sue aspettative.</w:t>
      </w:r>
    </w:p>
    <w:p w:rsidR="00685C77" w:rsidRPr="0046241A" w:rsidRDefault="00685C77" w:rsidP="005725F2">
      <w:pPr>
        <w:numPr>
          <w:ilvl w:val="0"/>
          <w:numId w:val="2"/>
        </w:numPr>
        <w:spacing w:after="120"/>
        <w:ind w:left="720"/>
        <w:rPr>
          <w:color w:val="auto"/>
          <w:sz w:val="24"/>
          <w:szCs w:val="22"/>
          <w:lang w:val="it"/>
        </w:rPr>
      </w:pPr>
      <w:r w:rsidRPr="0046241A">
        <w:rPr>
          <w:color w:val="auto"/>
          <w:sz w:val="24"/>
          <w:szCs w:val="22"/>
          <w:lang w:val="it"/>
        </w:rPr>
        <w:t>Realizzazione del sistema nei tempi stabiliti rispettando il budget prepo</w:t>
      </w:r>
      <w:r w:rsidR="000F5293" w:rsidRPr="0046241A">
        <w:rPr>
          <w:color w:val="auto"/>
          <w:sz w:val="24"/>
          <w:szCs w:val="22"/>
          <w:lang w:val="it"/>
        </w:rPr>
        <w:t>sto.</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 xml:space="preserve">Realizzazione di una interfaccia user </w:t>
      </w:r>
      <w:proofErr w:type="spellStart"/>
      <w:r w:rsidRPr="0046241A">
        <w:rPr>
          <w:color w:val="auto"/>
          <w:sz w:val="24"/>
          <w:szCs w:val="22"/>
          <w:lang w:val="it"/>
        </w:rPr>
        <w:t>friendly</w:t>
      </w:r>
      <w:proofErr w:type="spellEnd"/>
      <w:r w:rsidRPr="0046241A">
        <w:rPr>
          <w:color w:val="auto"/>
          <w:sz w:val="24"/>
          <w:szCs w:val="22"/>
          <w:lang w:val="it"/>
        </w:rPr>
        <w:t>: L’interazione dell’utente con il sistema deve essere facile e immediata. I clienti dovranno sentirsi soddisfatti utilizzandolo, e potranno perseguire specifici obiettivi.</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Minimizzare i malfunzionamenti: Seguendo i pattern della buona programmazione e dedicando un’elevata dose di risorse alla fase di testing puntiamo a ridurre i malfunzionamenti.</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Schedule: Rispettare le scadenze prefissate con il cliente consegnando i deliverable.</w:t>
      </w:r>
    </w:p>
    <w:p w:rsidR="00512D6B" w:rsidRPr="0046241A" w:rsidRDefault="000F5293" w:rsidP="0046241A">
      <w:pPr>
        <w:pStyle w:val="Heading2"/>
        <w:ind w:left="283"/>
        <w:rPr>
          <w:color w:val="auto"/>
          <w:lang w:val="it"/>
        </w:rPr>
      </w:pPr>
      <w:bookmarkStart w:id="5" w:name="_Toc505100580"/>
      <w:r w:rsidRPr="0046241A">
        <w:rPr>
          <w:color w:val="auto"/>
        </w:rPr>
        <w:t xml:space="preserve">1.4 </w:t>
      </w:r>
      <w:r w:rsidRPr="0046241A">
        <w:rPr>
          <w:color w:val="auto"/>
          <w:lang w:val="it"/>
        </w:rPr>
        <w:t>Definizioni, acronimi e abbreviazioni</w:t>
      </w:r>
      <w:bookmarkEnd w:id="5"/>
    </w:p>
    <w:p w:rsidR="000F5293" w:rsidRPr="0046241A" w:rsidRDefault="000F5293" w:rsidP="000F5293">
      <w:pPr>
        <w:pStyle w:val="ListParagraph"/>
        <w:numPr>
          <w:ilvl w:val="0"/>
          <w:numId w:val="3"/>
        </w:numPr>
        <w:rPr>
          <w:color w:val="auto"/>
          <w:sz w:val="24"/>
          <w:szCs w:val="24"/>
          <w:lang w:val="it"/>
        </w:rPr>
      </w:pPr>
      <w:r w:rsidRPr="0046241A">
        <w:rPr>
          <w:color w:val="auto"/>
          <w:sz w:val="24"/>
          <w:szCs w:val="24"/>
          <w:lang w:val="it"/>
        </w:rPr>
        <w:t xml:space="preserve">Unisa: Università degli studi di Salerno </w:t>
      </w:r>
    </w:p>
    <w:p w:rsidR="0090326E" w:rsidRPr="0046241A" w:rsidRDefault="0090326E" w:rsidP="0090326E">
      <w:pPr>
        <w:pStyle w:val="ListParagraph"/>
        <w:numPr>
          <w:ilvl w:val="0"/>
          <w:numId w:val="3"/>
        </w:numPr>
        <w:rPr>
          <w:rStyle w:val="Hyperlink"/>
          <w:color w:val="auto"/>
          <w:sz w:val="24"/>
          <w:szCs w:val="24"/>
          <w:u w:val="none"/>
        </w:rPr>
      </w:pPr>
      <w:r w:rsidRPr="0046241A">
        <w:rPr>
          <w:color w:val="auto"/>
          <w:sz w:val="24"/>
          <w:szCs w:val="24"/>
          <w:lang w:val="it"/>
        </w:rPr>
        <w:lastRenderedPageBreak/>
        <w:t xml:space="preserve">Pdf: </w:t>
      </w:r>
      <w:hyperlink r:id="rId9" w:history="1">
        <w:proofErr w:type="spellStart"/>
        <w:r w:rsidRPr="0046241A">
          <w:rPr>
            <w:rStyle w:val="Hyperlink"/>
            <w:color w:val="auto"/>
            <w:sz w:val="24"/>
            <w:szCs w:val="24"/>
            <w:u w:val="none"/>
          </w:rPr>
          <w:t>Portable</w:t>
        </w:r>
        <w:proofErr w:type="spellEnd"/>
        <w:r w:rsidRPr="0046241A">
          <w:rPr>
            <w:rStyle w:val="Hyperlink"/>
            <w:color w:val="auto"/>
            <w:sz w:val="24"/>
            <w:szCs w:val="24"/>
            <w:u w:val="none"/>
          </w:rPr>
          <w:t xml:space="preserve"> </w:t>
        </w:r>
        <w:proofErr w:type="spellStart"/>
        <w:r w:rsidRPr="0046241A">
          <w:rPr>
            <w:rStyle w:val="Hyperlink"/>
            <w:color w:val="auto"/>
            <w:sz w:val="24"/>
            <w:szCs w:val="24"/>
            <w:u w:val="none"/>
          </w:rPr>
          <w:t>Document</w:t>
        </w:r>
        <w:proofErr w:type="spellEnd"/>
        <w:r w:rsidRPr="0046241A">
          <w:rPr>
            <w:rStyle w:val="Hyperlink"/>
            <w:color w:val="auto"/>
            <w:sz w:val="24"/>
            <w:szCs w:val="24"/>
            <w:u w:val="none"/>
          </w:rPr>
          <w:t xml:space="preserve"> Format</w:t>
        </w:r>
      </w:hyperlink>
    </w:p>
    <w:p w:rsidR="00466C5F" w:rsidRPr="0046241A" w:rsidRDefault="00466C5F" w:rsidP="0090326E">
      <w:pPr>
        <w:pStyle w:val="ListParagraph"/>
        <w:numPr>
          <w:ilvl w:val="0"/>
          <w:numId w:val="3"/>
        </w:numPr>
        <w:rPr>
          <w:color w:val="auto"/>
          <w:sz w:val="24"/>
          <w:szCs w:val="24"/>
        </w:rPr>
      </w:pPr>
      <w:r w:rsidRPr="0046241A">
        <w:rPr>
          <w:color w:val="auto"/>
          <w:sz w:val="24"/>
          <w:szCs w:val="24"/>
        </w:rPr>
        <w:t xml:space="preserve">RAD: Requirement Analysis </w:t>
      </w:r>
      <w:proofErr w:type="spellStart"/>
      <w:r w:rsidRPr="0046241A">
        <w:rPr>
          <w:color w:val="auto"/>
          <w:sz w:val="24"/>
          <w:szCs w:val="24"/>
        </w:rPr>
        <w:t>Document</w:t>
      </w:r>
      <w:proofErr w:type="spellEnd"/>
    </w:p>
    <w:p w:rsidR="00466C5F" w:rsidRPr="0046241A" w:rsidRDefault="00466C5F" w:rsidP="0090326E">
      <w:pPr>
        <w:pStyle w:val="ListParagraph"/>
        <w:numPr>
          <w:ilvl w:val="0"/>
          <w:numId w:val="3"/>
        </w:numPr>
        <w:rPr>
          <w:color w:val="auto"/>
          <w:sz w:val="24"/>
          <w:szCs w:val="24"/>
        </w:rPr>
      </w:pPr>
      <w:r w:rsidRPr="0046241A">
        <w:rPr>
          <w:color w:val="auto"/>
          <w:sz w:val="24"/>
          <w:szCs w:val="24"/>
        </w:rPr>
        <w:t>RF: Requisito funzionale</w:t>
      </w:r>
    </w:p>
    <w:p w:rsidR="00466C5F" w:rsidRPr="0046241A" w:rsidRDefault="00466C5F" w:rsidP="0090326E">
      <w:pPr>
        <w:pStyle w:val="ListParagraph"/>
        <w:numPr>
          <w:ilvl w:val="0"/>
          <w:numId w:val="3"/>
        </w:numPr>
        <w:rPr>
          <w:color w:val="auto"/>
          <w:sz w:val="24"/>
          <w:szCs w:val="24"/>
        </w:rPr>
      </w:pPr>
      <w:r w:rsidRPr="0046241A">
        <w:rPr>
          <w:color w:val="auto"/>
          <w:sz w:val="24"/>
          <w:szCs w:val="24"/>
        </w:rPr>
        <w:t>RNF: Requisito non funzionale</w:t>
      </w:r>
    </w:p>
    <w:p w:rsidR="00466C5F" w:rsidRPr="0046241A" w:rsidRDefault="00466C5F" w:rsidP="0090326E">
      <w:pPr>
        <w:pStyle w:val="ListParagraph"/>
        <w:numPr>
          <w:ilvl w:val="0"/>
          <w:numId w:val="3"/>
        </w:numPr>
        <w:rPr>
          <w:color w:val="auto"/>
          <w:sz w:val="24"/>
          <w:szCs w:val="24"/>
        </w:rPr>
      </w:pPr>
      <w:r w:rsidRPr="0046241A">
        <w:rPr>
          <w:color w:val="auto"/>
          <w:sz w:val="24"/>
          <w:szCs w:val="24"/>
        </w:rPr>
        <w:t>SC: Scenario</w:t>
      </w:r>
    </w:p>
    <w:p w:rsidR="00466C5F" w:rsidRPr="0046241A" w:rsidRDefault="00466C5F" w:rsidP="0090326E">
      <w:pPr>
        <w:pStyle w:val="ListParagraph"/>
        <w:numPr>
          <w:ilvl w:val="0"/>
          <w:numId w:val="3"/>
        </w:numPr>
        <w:rPr>
          <w:color w:val="auto"/>
          <w:sz w:val="24"/>
          <w:szCs w:val="24"/>
        </w:rPr>
      </w:pPr>
      <w:r w:rsidRPr="0046241A">
        <w:rPr>
          <w:color w:val="auto"/>
          <w:sz w:val="24"/>
          <w:szCs w:val="24"/>
        </w:rPr>
        <w:t>UC: Use case</w:t>
      </w:r>
    </w:p>
    <w:p w:rsidR="00466C5F" w:rsidRPr="0046241A" w:rsidRDefault="00466C5F" w:rsidP="0090326E">
      <w:pPr>
        <w:pStyle w:val="ListParagraph"/>
        <w:numPr>
          <w:ilvl w:val="0"/>
          <w:numId w:val="3"/>
        </w:numPr>
        <w:rPr>
          <w:color w:val="auto"/>
          <w:sz w:val="24"/>
          <w:szCs w:val="24"/>
        </w:rPr>
      </w:pPr>
      <w:r w:rsidRPr="0046241A">
        <w:rPr>
          <w:color w:val="auto"/>
          <w:sz w:val="24"/>
          <w:szCs w:val="24"/>
        </w:rPr>
        <w:t xml:space="preserve">UCD: Use case </w:t>
      </w:r>
      <w:proofErr w:type="spellStart"/>
      <w:r w:rsidRPr="0046241A">
        <w:rPr>
          <w:color w:val="auto"/>
          <w:sz w:val="24"/>
          <w:szCs w:val="24"/>
        </w:rPr>
        <w:t>diagram</w:t>
      </w:r>
      <w:proofErr w:type="spellEnd"/>
    </w:p>
    <w:p w:rsidR="00466C5F" w:rsidRPr="0046241A" w:rsidRDefault="00466C5F" w:rsidP="0090326E">
      <w:pPr>
        <w:pStyle w:val="ListParagraph"/>
        <w:numPr>
          <w:ilvl w:val="0"/>
          <w:numId w:val="3"/>
        </w:numPr>
        <w:rPr>
          <w:color w:val="auto"/>
          <w:sz w:val="24"/>
          <w:szCs w:val="24"/>
        </w:rPr>
      </w:pPr>
      <w:r w:rsidRPr="0046241A">
        <w:rPr>
          <w:color w:val="auto"/>
          <w:sz w:val="24"/>
          <w:szCs w:val="24"/>
        </w:rPr>
        <w:t xml:space="preserve">CD: Class </w:t>
      </w:r>
      <w:proofErr w:type="spellStart"/>
      <w:r w:rsidRPr="0046241A">
        <w:rPr>
          <w:color w:val="auto"/>
          <w:sz w:val="24"/>
          <w:szCs w:val="24"/>
        </w:rPr>
        <w:t>diagram</w:t>
      </w:r>
      <w:proofErr w:type="spellEnd"/>
    </w:p>
    <w:p w:rsidR="00466C5F" w:rsidRPr="0046241A" w:rsidRDefault="00466C5F" w:rsidP="0090326E">
      <w:pPr>
        <w:pStyle w:val="ListParagraph"/>
        <w:numPr>
          <w:ilvl w:val="0"/>
          <w:numId w:val="3"/>
        </w:numPr>
        <w:rPr>
          <w:color w:val="auto"/>
          <w:sz w:val="24"/>
          <w:szCs w:val="24"/>
        </w:rPr>
      </w:pPr>
      <w:r w:rsidRPr="0046241A">
        <w:rPr>
          <w:color w:val="auto"/>
          <w:sz w:val="24"/>
          <w:szCs w:val="24"/>
        </w:rPr>
        <w:t xml:space="preserve">SD: </w:t>
      </w:r>
      <w:proofErr w:type="spellStart"/>
      <w:r w:rsidRPr="0046241A">
        <w:rPr>
          <w:color w:val="auto"/>
          <w:sz w:val="24"/>
          <w:szCs w:val="24"/>
        </w:rPr>
        <w:t>Sequence</w:t>
      </w:r>
      <w:proofErr w:type="spellEnd"/>
      <w:r w:rsidRPr="0046241A">
        <w:rPr>
          <w:color w:val="auto"/>
          <w:sz w:val="24"/>
          <w:szCs w:val="24"/>
        </w:rPr>
        <w:t xml:space="preserve"> </w:t>
      </w:r>
      <w:proofErr w:type="spellStart"/>
      <w:r w:rsidRPr="0046241A">
        <w:rPr>
          <w:color w:val="auto"/>
          <w:sz w:val="24"/>
          <w:szCs w:val="24"/>
        </w:rPr>
        <w:t>Diagram</w:t>
      </w:r>
      <w:proofErr w:type="spellEnd"/>
    </w:p>
    <w:p w:rsidR="00466C5F" w:rsidRPr="0046241A" w:rsidRDefault="00466C5F" w:rsidP="0090326E">
      <w:pPr>
        <w:pStyle w:val="ListParagraph"/>
        <w:numPr>
          <w:ilvl w:val="0"/>
          <w:numId w:val="3"/>
        </w:numPr>
        <w:rPr>
          <w:color w:val="auto"/>
          <w:sz w:val="24"/>
          <w:szCs w:val="24"/>
        </w:rPr>
      </w:pPr>
      <w:r w:rsidRPr="0046241A">
        <w:rPr>
          <w:color w:val="auto"/>
          <w:sz w:val="24"/>
          <w:szCs w:val="24"/>
        </w:rPr>
        <w:t xml:space="preserve">SCD: State chart </w:t>
      </w:r>
      <w:proofErr w:type="spellStart"/>
      <w:r w:rsidRPr="0046241A">
        <w:rPr>
          <w:color w:val="auto"/>
          <w:sz w:val="24"/>
          <w:szCs w:val="24"/>
        </w:rPr>
        <w:t>diagram</w:t>
      </w:r>
      <w:proofErr w:type="spellEnd"/>
    </w:p>
    <w:p w:rsidR="00466C5F" w:rsidRPr="0046241A" w:rsidRDefault="00466C5F" w:rsidP="0090326E">
      <w:pPr>
        <w:pStyle w:val="ListParagraph"/>
        <w:numPr>
          <w:ilvl w:val="0"/>
          <w:numId w:val="3"/>
        </w:numPr>
        <w:rPr>
          <w:color w:val="auto"/>
          <w:sz w:val="24"/>
          <w:szCs w:val="24"/>
          <w:lang w:val="en-GB"/>
        </w:rPr>
      </w:pPr>
      <w:r w:rsidRPr="0046241A">
        <w:rPr>
          <w:color w:val="auto"/>
          <w:sz w:val="24"/>
          <w:szCs w:val="24"/>
          <w:lang w:val="en-GB"/>
        </w:rPr>
        <w:t>UI: User interface (Mock-up)</w:t>
      </w:r>
    </w:p>
    <w:p w:rsidR="00466C5F" w:rsidRPr="0046241A" w:rsidRDefault="00466C5F" w:rsidP="0090326E">
      <w:pPr>
        <w:pStyle w:val="ListParagraph"/>
        <w:numPr>
          <w:ilvl w:val="0"/>
          <w:numId w:val="3"/>
        </w:numPr>
        <w:rPr>
          <w:color w:val="auto"/>
          <w:sz w:val="24"/>
          <w:szCs w:val="24"/>
        </w:rPr>
      </w:pPr>
      <w:r w:rsidRPr="0046241A">
        <w:rPr>
          <w:color w:val="auto"/>
          <w:sz w:val="24"/>
          <w:szCs w:val="24"/>
        </w:rPr>
        <w:t>GU: Gestione utente</w:t>
      </w:r>
    </w:p>
    <w:p w:rsidR="00466C5F" w:rsidRPr="0046241A" w:rsidRDefault="00466C5F" w:rsidP="0090326E">
      <w:pPr>
        <w:pStyle w:val="ListParagraph"/>
        <w:numPr>
          <w:ilvl w:val="0"/>
          <w:numId w:val="3"/>
        </w:numPr>
        <w:rPr>
          <w:color w:val="auto"/>
          <w:sz w:val="24"/>
          <w:szCs w:val="24"/>
        </w:rPr>
      </w:pPr>
      <w:r w:rsidRPr="0046241A">
        <w:rPr>
          <w:color w:val="auto"/>
          <w:sz w:val="24"/>
          <w:szCs w:val="24"/>
        </w:rPr>
        <w:t>GSTU: Gestione studente</w:t>
      </w:r>
    </w:p>
    <w:p w:rsidR="00466C5F" w:rsidRPr="0046241A" w:rsidRDefault="00466C5F" w:rsidP="0090326E">
      <w:pPr>
        <w:pStyle w:val="ListParagraph"/>
        <w:numPr>
          <w:ilvl w:val="0"/>
          <w:numId w:val="3"/>
        </w:numPr>
        <w:rPr>
          <w:color w:val="auto"/>
          <w:sz w:val="24"/>
          <w:szCs w:val="24"/>
        </w:rPr>
      </w:pPr>
      <w:r w:rsidRPr="0046241A">
        <w:rPr>
          <w:color w:val="auto"/>
          <w:sz w:val="24"/>
          <w:szCs w:val="24"/>
        </w:rPr>
        <w:t>GP: Gestione professore</w:t>
      </w:r>
    </w:p>
    <w:p w:rsidR="00466C5F" w:rsidRPr="0046241A" w:rsidRDefault="00466C5F" w:rsidP="0090326E">
      <w:pPr>
        <w:pStyle w:val="ListParagraph"/>
        <w:numPr>
          <w:ilvl w:val="0"/>
          <w:numId w:val="3"/>
        </w:numPr>
        <w:rPr>
          <w:color w:val="auto"/>
          <w:sz w:val="24"/>
          <w:szCs w:val="24"/>
        </w:rPr>
      </w:pPr>
      <w:r w:rsidRPr="0046241A">
        <w:rPr>
          <w:color w:val="auto"/>
          <w:sz w:val="24"/>
          <w:szCs w:val="24"/>
        </w:rPr>
        <w:t>GTA: Gestione tutor aziendale</w:t>
      </w:r>
    </w:p>
    <w:p w:rsidR="00466C5F" w:rsidRPr="0046241A" w:rsidRDefault="00466C5F" w:rsidP="005725F2">
      <w:pPr>
        <w:pStyle w:val="ListParagraph"/>
        <w:numPr>
          <w:ilvl w:val="0"/>
          <w:numId w:val="3"/>
        </w:numPr>
        <w:spacing w:after="120"/>
        <w:rPr>
          <w:color w:val="auto"/>
          <w:sz w:val="24"/>
          <w:szCs w:val="24"/>
        </w:rPr>
      </w:pPr>
      <w:r w:rsidRPr="0046241A">
        <w:rPr>
          <w:color w:val="auto"/>
          <w:sz w:val="24"/>
          <w:szCs w:val="24"/>
        </w:rPr>
        <w:t>GSG: Gestione segreteria</w:t>
      </w:r>
    </w:p>
    <w:p w:rsidR="000F5293" w:rsidRPr="0046241A" w:rsidRDefault="000F5293" w:rsidP="0046241A">
      <w:pPr>
        <w:pStyle w:val="Heading2"/>
        <w:ind w:left="283"/>
        <w:rPr>
          <w:color w:val="auto"/>
          <w:lang w:val="it"/>
        </w:rPr>
      </w:pPr>
      <w:bookmarkStart w:id="6" w:name="_Toc505100581"/>
      <w:r w:rsidRPr="0046241A">
        <w:rPr>
          <w:color w:val="auto"/>
        </w:rPr>
        <w:t xml:space="preserve">1.5 </w:t>
      </w:r>
      <w:r w:rsidRPr="0046241A">
        <w:rPr>
          <w:color w:val="auto"/>
          <w:lang w:val="it"/>
        </w:rPr>
        <w:t>Riferimenti</w:t>
      </w:r>
      <w:bookmarkEnd w:id="6"/>
    </w:p>
    <w:p w:rsidR="000F5293" w:rsidRPr="0046241A" w:rsidRDefault="000F5293" w:rsidP="0046241A">
      <w:pPr>
        <w:ind w:left="283"/>
        <w:rPr>
          <w:color w:val="auto"/>
          <w:sz w:val="24"/>
          <w:szCs w:val="24"/>
          <w:lang w:val="it"/>
        </w:rPr>
      </w:pPr>
      <w:r w:rsidRPr="0046241A">
        <w:rPr>
          <w:color w:val="auto"/>
          <w:sz w:val="24"/>
          <w:szCs w:val="24"/>
          <w:lang w:val="it"/>
        </w:rPr>
        <w:t xml:space="preserve">In questo documento ci sono riferimenti all’attività di tirocinio già esistente nel Dipartimento di Informatica dell’UNISA </w:t>
      </w:r>
      <w:r w:rsidR="007A2FD1" w:rsidRPr="0046241A">
        <w:rPr>
          <w:color w:val="auto"/>
          <w:sz w:val="24"/>
          <w:szCs w:val="24"/>
          <w:lang w:val="it"/>
        </w:rPr>
        <w:t xml:space="preserve">reperibili al link: </w:t>
      </w:r>
      <w:hyperlink r:id="rId10" w:history="1">
        <w:r w:rsidR="007A2FD1" w:rsidRPr="0046241A">
          <w:rPr>
            <w:rStyle w:val="Hyperlink"/>
            <w:color w:val="auto"/>
            <w:sz w:val="24"/>
            <w:szCs w:val="24"/>
          </w:rPr>
          <w:t>http://corsi.unisa.it/informatica/attivita-e-servizi/tirocini</w:t>
        </w:r>
      </w:hyperlink>
    </w:p>
    <w:p w:rsidR="000F5293" w:rsidRPr="0046241A" w:rsidRDefault="000F5293" w:rsidP="0046241A">
      <w:pPr>
        <w:pStyle w:val="Heading2"/>
        <w:ind w:left="283"/>
        <w:rPr>
          <w:color w:val="auto"/>
          <w:lang w:val="it"/>
        </w:rPr>
      </w:pPr>
      <w:bookmarkStart w:id="7" w:name="_Toc505100582"/>
      <w:r w:rsidRPr="0046241A">
        <w:rPr>
          <w:color w:val="auto"/>
        </w:rPr>
        <w:t xml:space="preserve">1.6 </w:t>
      </w:r>
      <w:r w:rsidR="00692D3B" w:rsidRPr="0046241A">
        <w:rPr>
          <w:color w:val="auto"/>
          <w:lang w:val="it"/>
        </w:rPr>
        <w:t>Organizzazione del documento</w:t>
      </w:r>
      <w:bookmarkEnd w:id="7"/>
    </w:p>
    <w:p w:rsidR="000F5293" w:rsidRPr="0046241A" w:rsidRDefault="007A2FD1" w:rsidP="0046241A">
      <w:pPr>
        <w:spacing w:after="120"/>
        <w:ind w:left="283"/>
        <w:rPr>
          <w:color w:val="auto"/>
          <w:sz w:val="24"/>
          <w:szCs w:val="24"/>
          <w:lang w:val="it"/>
        </w:rPr>
      </w:pPr>
      <w:r w:rsidRPr="0046241A">
        <w:rPr>
          <w:color w:val="auto"/>
          <w:sz w:val="24"/>
          <w:szCs w:val="24"/>
          <w:lang w:val="it"/>
        </w:rPr>
        <w:t>Il documento nella prima parte introduce la piattaforma che si vuole creare, in seguito al punto 2 è presente una descrizione del sistema corrente che effettua i tirocini, in seguito al punto 3 vi è una panoramica del sistema proposto attraverso la definizione dei requisiti funzionali e non funzionali, gli scenari d’uso e use case,</w:t>
      </w:r>
      <w:r w:rsidR="00566497" w:rsidRPr="0046241A">
        <w:rPr>
          <w:color w:val="auto"/>
          <w:sz w:val="24"/>
          <w:szCs w:val="24"/>
          <w:lang w:val="it"/>
        </w:rPr>
        <w:t xml:space="preserve"> modelli ad oggetti e modelli dinamici</w:t>
      </w:r>
      <w:r w:rsidRPr="0046241A">
        <w:rPr>
          <w:color w:val="auto"/>
          <w:sz w:val="24"/>
          <w:szCs w:val="24"/>
          <w:lang w:val="it"/>
        </w:rPr>
        <w:t xml:space="preserve"> ed in ultimo luogo al punto 4 vi è un glossario del documento.</w:t>
      </w:r>
    </w:p>
    <w:p w:rsidR="00240DEB" w:rsidRPr="006C5F13" w:rsidRDefault="007B1E44">
      <w:pPr>
        <w:pStyle w:val="Heading1"/>
        <w:rPr>
          <w:color w:val="1549FF"/>
        </w:rPr>
      </w:pPr>
      <w:bookmarkStart w:id="8" w:name="_Toc505100583"/>
      <w:r w:rsidRPr="006C5F13">
        <w:rPr>
          <w:color w:val="1549FF"/>
        </w:rPr>
        <w:t xml:space="preserve">2. Sistema </w:t>
      </w:r>
      <w:r w:rsidR="00692D3B">
        <w:rPr>
          <w:color w:val="1549FF"/>
        </w:rPr>
        <w:t>attuale</w:t>
      </w:r>
      <w:bookmarkEnd w:id="8"/>
    </w:p>
    <w:p w:rsidR="00F1213D" w:rsidRPr="0046241A" w:rsidRDefault="007B1E44" w:rsidP="0046241A">
      <w:pPr>
        <w:spacing w:after="0"/>
        <w:ind w:left="283"/>
        <w:rPr>
          <w:color w:val="auto"/>
          <w:sz w:val="24"/>
          <w:szCs w:val="22"/>
        </w:rPr>
      </w:pPr>
      <w:r w:rsidRPr="0046241A">
        <w:rPr>
          <w:color w:val="auto"/>
          <w:sz w:val="24"/>
          <w:szCs w:val="22"/>
        </w:rPr>
        <w:t>La realtà attuale di uno studente del</w:t>
      </w:r>
      <w:r w:rsidR="007A2FD1" w:rsidRPr="0046241A">
        <w:rPr>
          <w:color w:val="auto"/>
          <w:sz w:val="24"/>
          <w:szCs w:val="22"/>
        </w:rPr>
        <w:t>la facoltà di informatica dell’U</w:t>
      </w:r>
      <w:r w:rsidRPr="0046241A">
        <w:rPr>
          <w:color w:val="auto"/>
          <w:sz w:val="24"/>
          <w:szCs w:val="22"/>
        </w:rPr>
        <w:t xml:space="preserve">niversità di Salerno che vuole effettuare domanda di tirocinio è tutt’ altro che ottimale. </w:t>
      </w:r>
      <w:r w:rsidR="00C741B8" w:rsidRPr="0046241A">
        <w:rPr>
          <w:color w:val="auto"/>
          <w:sz w:val="24"/>
          <w:szCs w:val="22"/>
        </w:rPr>
        <w:t>Di fatto è disponibile</w:t>
      </w:r>
      <w:r w:rsidRPr="0046241A">
        <w:rPr>
          <w:color w:val="auto"/>
          <w:sz w:val="24"/>
          <w:szCs w:val="22"/>
        </w:rPr>
        <w:t xml:space="preserve"> online un sito </w:t>
      </w:r>
      <w:r w:rsidR="00C741B8" w:rsidRPr="0046241A">
        <w:rPr>
          <w:color w:val="auto"/>
          <w:sz w:val="24"/>
          <w:szCs w:val="22"/>
        </w:rPr>
        <w:t>in cui vi sono le informazioni relative al tirocinio. Allo studente si dà la scelta e il carico di cercare in maniera indipendente le informazioni per quanto riguarda le offerte di tirocinio che esso sia interno oppure esterno, nel sistema corrente è carico della segreteria fornire supporto agli studenti per domande e dubbi, mentre, per quanto riguarda l’area gestionale della stessa, attualmente non è offerta una modalità di amministrazione automatizzata.</w:t>
      </w:r>
      <w:r w:rsidR="0090326E" w:rsidRPr="0046241A">
        <w:rPr>
          <w:color w:val="auto"/>
          <w:sz w:val="24"/>
          <w:szCs w:val="22"/>
        </w:rPr>
        <w:t xml:space="preserve"> Lo studente per effettuare domanda di tirocinio deve scaricare moduli attraverso dei documenti pdf da stampare e compilare a mano ed infine affidare alla segreteria</w:t>
      </w:r>
      <w:r w:rsidR="00CC790E" w:rsidRPr="0046241A">
        <w:rPr>
          <w:color w:val="auto"/>
          <w:sz w:val="24"/>
          <w:szCs w:val="22"/>
        </w:rPr>
        <w:t xml:space="preserve">, </w:t>
      </w:r>
      <w:r w:rsidR="00F1213D" w:rsidRPr="0046241A">
        <w:rPr>
          <w:color w:val="auto"/>
          <w:sz w:val="24"/>
          <w:szCs w:val="22"/>
        </w:rPr>
        <w:t>con un notevole impiego ti tempo ed attese da parte dello studente.</w:t>
      </w:r>
    </w:p>
    <w:p w:rsidR="00F1213D" w:rsidRPr="0046241A" w:rsidRDefault="00F1213D" w:rsidP="0046241A">
      <w:pPr>
        <w:spacing w:after="120"/>
        <w:ind w:left="283"/>
        <w:rPr>
          <w:color w:val="auto"/>
          <w:sz w:val="24"/>
          <w:szCs w:val="22"/>
        </w:rPr>
      </w:pPr>
      <w:r w:rsidRPr="0046241A">
        <w:rPr>
          <w:color w:val="auto"/>
          <w:sz w:val="24"/>
          <w:szCs w:val="22"/>
        </w:rPr>
        <w:lastRenderedPageBreak/>
        <w:t>Inoltre l</w:t>
      </w:r>
      <w:r w:rsidR="007B1E44" w:rsidRPr="0046241A">
        <w:rPr>
          <w:color w:val="auto"/>
          <w:sz w:val="24"/>
          <w:szCs w:val="22"/>
        </w:rPr>
        <w:t xml:space="preserve">o studente </w:t>
      </w:r>
      <w:r w:rsidR="00F07002" w:rsidRPr="0046241A">
        <w:rPr>
          <w:color w:val="auto"/>
          <w:sz w:val="24"/>
          <w:szCs w:val="22"/>
        </w:rPr>
        <w:t xml:space="preserve">per ricercare informazioni che riguardano le aziende in primo luogo </w:t>
      </w:r>
      <w:r w:rsidR="007B1E44" w:rsidRPr="0046241A">
        <w:rPr>
          <w:color w:val="auto"/>
          <w:sz w:val="24"/>
          <w:szCs w:val="22"/>
        </w:rPr>
        <w:t>dovrebbe aprire il file delle aziende convenzionate con l’</w:t>
      </w:r>
      <w:r w:rsidRPr="0046241A">
        <w:rPr>
          <w:color w:val="auto"/>
          <w:sz w:val="24"/>
          <w:szCs w:val="22"/>
        </w:rPr>
        <w:t>UNISA</w:t>
      </w:r>
      <w:r w:rsidR="00F07002" w:rsidRPr="0046241A">
        <w:rPr>
          <w:color w:val="auto"/>
          <w:sz w:val="24"/>
          <w:szCs w:val="22"/>
        </w:rPr>
        <w:t xml:space="preserve"> sul sito web dei tirocini,</w:t>
      </w:r>
      <w:r w:rsidR="007B1E44" w:rsidRPr="0046241A">
        <w:rPr>
          <w:color w:val="auto"/>
          <w:sz w:val="24"/>
          <w:szCs w:val="22"/>
        </w:rPr>
        <w:t xml:space="preserve"> e</w:t>
      </w:r>
      <w:r w:rsidR="00F07002" w:rsidRPr="0046241A">
        <w:rPr>
          <w:color w:val="auto"/>
          <w:sz w:val="24"/>
          <w:szCs w:val="22"/>
        </w:rPr>
        <w:t>d in seguito reperire</w:t>
      </w:r>
      <w:r w:rsidR="007B1E44" w:rsidRPr="0046241A">
        <w:rPr>
          <w:color w:val="auto"/>
          <w:sz w:val="24"/>
          <w:szCs w:val="22"/>
        </w:rPr>
        <w:t xml:space="preserve"> informazioni utili </w:t>
      </w:r>
      <w:r w:rsidRPr="0046241A">
        <w:rPr>
          <w:color w:val="auto"/>
          <w:sz w:val="24"/>
          <w:szCs w:val="22"/>
        </w:rPr>
        <w:t>sul web per conoscere le varie informazioni che riguardano un</w:t>
      </w:r>
      <w:r w:rsidR="00F07002" w:rsidRPr="0046241A">
        <w:rPr>
          <w:color w:val="auto"/>
          <w:sz w:val="24"/>
          <w:szCs w:val="22"/>
        </w:rPr>
        <w:t xml:space="preserve">a determinata </w:t>
      </w:r>
      <w:r w:rsidRPr="0046241A">
        <w:rPr>
          <w:color w:val="auto"/>
          <w:sz w:val="24"/>
          <w:szCs w:val="22"/>
        </w:rPr>
        <w:t>azienda</w:t>
      </w:r>
      <w:r w:rsidR="007B1E44" w:rsidRPr="0046241A">
        <w:rPr>
          <w:color w:val="auto"/>
          <w:sz w:val="24"/>
          <w:szCs w:val="22"/>
        </w:rPr>
        <w:t>.</w:t>
      </w:r>
    </w:p>
    <w:p w:rsidR="00440C0D" w:rsidRDefault="00440C0D" w:rsidP="00440C0D">
      <w:pPr>
        <w:pStyle w:val="Heading2"/>
      </w:pPr>
      <w:bookmarkStart w:id="9" w:name="_Toc505100584"/>
      <w:proofErr w:type="spellStart"/>
      <w:r w:rsidRPr="00440C0D">
        <w:t>AD_Sistema</w:t>
      </w:r>
      <w:proofErr w:type="spellEnd"/>
      <w:r w:rsidRPr="00440C0D">
        <w:t xml:space="preserve"> attuale</w:t>
      </w:r>
      <w:bookmarkEnd w:id="9"/>
    </w:p>
    <w:p w:rsidR="00440C0D" w:rsidRPr="00440C0D" w:rsidRDefault="00440C0D" w:rsidP="00440C0D">
      <w:pPr>
        <w:jc w:val="center"/>
      </w:pPr>
      <w:r>
        <w:rPr>
          <w:noProof/>
        </w:rPr>
        <w:drawing>
          <wp:inline distT="0" distB="0" distL="0" distR="0" wp14:anchorId="6F1A76E1" wp14:editId="654F84C8">
            <wp:extent cx="6165202" cy="5082639"/>
            <wp:effectExtent l="0" t="0" r="762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7541" cy="5084567"/>
                    </a:xfrm>
                    <a:prstGeom prst="rect">
                      <a:avLst/>
                    </a:prstGeom>
                    <a:noFill/>
                    <a:ln>
                      <a:noFill/>
                    </a:ln>
                  </pic:spPr>
                </pic:pic>
              </a:graphicData>
            </a:graphic>
          </wp:inline>
        </w:drawing>
      </w:r>
    </w:p>
    <w:p w:rsidR="00240DEB" w:rsidRDefault="007B1E44">
      <w:pPr>
        <w:pStyle w:val="Heading1"/>
        <w:rPr>
          <w:color w:val="1549FF"/>
        </w:rPr>
      </w:pPr>
      <w:bookmarkStart w:id="10" w:name="_Toc505100585"/>
      <w:r w:rsidRPr="00116A53">
        <w:rPr>
          <w:color w:val="1549FF"/>
        </w:rPr>
        <w:lastRenderedPageBreak/>
        <w:t>3. Sistema proposto</w:t>
      </w:r>
      <w:bookmarkEnd w:id="10"/>
    </w:p>
    <w:p w:rsidR="00517550" w:rsidRDefault="00517550" w:rsidP="00517550">
      <w:pPr>
        <w:pStyle w:val="Heading2"/>
      </w:pPr>
      <w:bookmarkStart w:id="11" w:name="_Toc505100586"/>
      <w:proofErr w:type="spellStart"/>
      <w:r w:rsidRPr="00440C0D">
        <w:t>AD_Sistema</w:t>
      </w:r>
      <w:proofErr w:type="spellEnd"/>
      <w:r w:rsidRPr="00440C0D">
        <w:t xml:space="preserve"> </w:t>
      </w:r>
      <w:r>
        <w:t>proposto</w:t>
      </w:r>
      <w:bookmarkEnd w:id="11"/>
    </w:p>
    <w:p w:rsidR="00517550" w:rsidRPr="00517550" w:rsidRDefault="00AD46F4" w:rsidP="00517550">
      <w:pPr>
        <w:jc w:val="center"/>
      </w:pPr>
      <w:r>
        <w:rPr>
          <w:noProof/>
        </w:rPr>
        <w:drawing>
          <wp:inline distT="0" distB="0" distL="0" distR="0">
            <wp:extent cx="5753735" cy="43821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735" cy="4382135"/>
                    </a:xfrm>
                    <a:prstGeom prst="rect">
                      <a:avLst/>
                    </a:prstGeom>
                    <a:noFill/>
                    <a:ln>
                      <a:noFill/>
                    </a:ln>
                  </pic:spPr>
                </pic:pic>
              </a:graphicData>
            </a:graphic>
          </wp:inline>
        </w:drawing>
      </w:r>
    </w:p>
    <w:p w:rsidR="00240DEB" w:rsidRPr="0046241A" w:rsidRDefault="007B1E44" w:rsidP="0046241A">
      <w:pPr>
        <w:pStyle w:val="Heading2"/>
        <w:ind w:left="283"/>
        <w:rPr>
          <w:color w:val="auto"/>
        </w:rPr>
      </w:pPr>
      <w:bookmarkStart w:id="12" w:name="_Toc433975262"/>
      <w:bookmarkStart w:id="13" w:name="_Ref498008419"/>
      <w:bookmarkStart w:id="14" w:name="_Toc505100587"/>
      <w:r w:rsidRPr="0046241A">
        <w:rPr>
          <w:color w:val="auto"/>
        </w:rPr>
        <w:t xml:space="preserve">3.1 </w:t>
      </w:r>
      <w:bookmarkEnd w:id="12"/>
      <w:r w:rsidR="00692D3B" w:rsidRPr="0046241A">
        <w:rPr>
          <w:color w:val="auto"/>
        </w:rPr>
        <w:t>Sintesi della sezione</w:t>
      </w:r>
      <w:bookmarkEnd w:id="13"/>
      <w:bookmarkEnd w:id="14"/>
      <w:r w:rsidR="00640B77" w:rsidRPr="0046241A">
        <w:rPr>
          <w:color w:val="auto"/>
        </w:rPr>
        <w:fldChar w:fldCharType="begin"/>
      </w:r>
      <w:r w:rsidR="00640B77" w:rsidRPr="0046241A">
        <w:rPr>
          <w:color w:val="auto"/>
        </w:rPr>
        <w:instrText xml:space="preserve"> XE "3.1 Sintesi della sezione" </w:instrText>
      </w:r>
      <w:r w:rsidR="00640B77" w:rsidRPr="0046241A">
        <w:rPr>
          <w:color w:val="auto"/>
        </w:rPr>
        <w:fldChar w:fldCharType="end"/>
      </w:r>
    </w:p>
    <w:p w:rsidR="003819D6" w:rsidRPr="0046241A" w:rsidRDefault="003819D6" w:rsidP="0046241A">
      <w:pPr>
        <w:spacing w:after="120"/>
        <w:ind w:left="283"/>
        <w:rPr>
          <w:color w:val="auto"/>
          <w:sz w:val="24"/>
          <w:szCs w:val="22"/>
        </w:rPr>
      </w:pPr>
      <w:r w:rsidRPr="0046241A">
        <w:rPr>
          <w:color w:val="auto"/>
          <w:sz w:val="24"/>
          <w:szCs w:val="22"/>
        </w:rPr>
        <w:t xml:space="preserve">Il sistema proposto </w:t>
      </w:r>
      <w:r w:rsidR="00651D74" w:rsidRPr="0046241A">
        <w:rPr>
          <w:color w:val="auto"/>
          <w:sz w:val="24"/>
          <w:szCs w:val="22"/>
        </w:rPr>
        <w:t xml:space="preserve">è </w:t>
      </w:r>
      <w:r w:rsidRPr="0046241A">
        <w:rPr>
          <w:color w:val="auto"/>
          <w:sz w:val="24"/>
          <w:szCs w:val="22"/>
        </w:rPr>
        <w:t xml:space="preserve">un’applicazione web che intende dare supporto </w:t>
      </w:r>
      <w:r w:rsidR="00651D74" w:rsidRPr="0046241A">
        <w:rPr>
          <w:color w:val="auto"/>
          <w:sz w:val="24"/>
          <w:szCs w:val="22"/>
        </w:rPr>
        <w:t>agli studenti</w:t>
      </w:r>
      <w:r w:rsidRPr="0046241A">
        <w:rPr>
          <w:color w:val="auto"/>
          <w:sz w:val="24"/>
          <w:szCs w:val="22"/>
        </w:rPr>
        <w:t>,</w:t>
      </w:r>
      <w:r w:rsidR="00651D74" w:rsidRPr="0046241A">
        <w:rPr>
          <w:color w:val="auto"/>
          <w:sz w:val="24"/>
          <w:szCs w:val="22"/>
        </w:rPr>
        <w:t xml:space="preserve"> professori, tutor aziendali e alla segreteria di informatica per quanto riguarda le attività di tirocinio.</w:t>
      </w:r>
    </w:p>
    <w:p w:rsidR="00A13D8D" w:rsidRPr="0046241A" w:rsidRDefault="00651D74" w:rsidP="0046241A">
      <w:pPr>
        <w:spacing w:after="0"/>
        <w:ind w:left="283"/>
        <w:rPr>
          <w:color w:val="auto"/>
          <w:sz w:val="24"/>
          <w:szCs w:val="22"/>
        </w:rPr>
      </w:pPr>
      <w:r w:rsidRPr="0046241A">
        <w:rPr>
          <w:color w:val="auto"/>
          <w:sz w:val="24"/>
          <w:szCs w:val="22"/>
        </w:rPr>
        <w:t>Il sistema metterà a disposizione dello studente un’area in cui è possibile visualizzare tutte le informazioni che riguardano l’attività di tirocinio, lo studente registrandosi alla piattaforma potrà richiedere attività di tirocinio, alle aziende o professori che più gli interessano in base all’offe</w:t>
      </w:r>
      <w:r w:rsidR="00164A8D" w:rsidRPr="0046241A">
        <w:rPr>
          <w:color w:val="auto"/>
          <w:sz w:val="24"/>
          <w:szCs w:val="22"/>
        </w:rPr>
        <w:t xml:space="preserve">rta formativa che essi offrono, previa uno sguardo alle pagine personali dei singoli professori o aziende. </w:t>
      </w:r>
      <w:r w:rsidRPr="0046241A">
        <w:rPr>
          <w:color w:val="auto"/>
          <w:sz w:val="24"/>
          <w:szCs w:val="22"/>
        </w:rPr>
        <w:t xml:space="preserve">Nel profilo </w:t>
      </w:r>
      <w:r w:rsidR="00164A8D" w:rsidRPr="0046241A">
        <w:rPr>
          <w:color w:val="auto"/>
          <w:sz w:val="24"/>
          <w:szCs w:val="22"/>
        </w:rPr>
        <w:t xml:space="preserve">dello </w:t>
      </w:r>
      <w:r w:rsidRPr="0046241A">
        <w:rPr>
          <w:color w:val="auto"/>
          <w:sz w:val="24"/>
          <w:szCs w:val="22"/>
        </w:rPr>
        <w:t xml:space="preserve">studente ci </w:t>
      </w:r>
      <w:r w:rsidR="00164A8D" w:rsidRPr="0046241A">
        <w:rPr>
          <w:color w:val="auto"/>
          <w:sz w:val="24"/>
          <w:szCs w:val="22"/>
        </w:rPr>
        <w:t xml:space="preserve">sarà </w:t>
      </w:r>
      <w:r w:rsidR="00DE2C9B" w:rsidRPr="0046241A">
        <w:rPr>
          <w:color w:val="auto"/>
          <w:sz w:val="24"/>
          <w:szCs w:val="22"/>
        </w:rPr>
        <w:t>un’area</w:t>
      </w:r>
      <w:r w:rsidRPr="0046241A">
        <w:rPr>
          <w:color w:val="auto"/>
          <w:sz w:val="24"/>
          <w:szCs w:val="22"/>
        </w:rPr>
        <w:t xml:space="preserve"> in cui</w:t>
      </w:r>
      <w:r w:rsidR="00164A8D" w:rsidRPr="0046241A">
        <w:rPr>
          <w:color w:val="auto"/>
          <w:sz w:val="24"/>
          <w:szCs w:val="22"/>
        </w:rPr>
        <w:t xml:space="preserve"> lo studente potrà inserire</w:t>
      </w:r>
      <w:r w:rsidRPr="0046241A">
        <w:rPr>
          <w:color w:val="auto"/>
          <w:sz w:val="24"/>
          <w:szCs w:val="22"/>
        </w:rPr>
        <w:t xml:space="preserve"> il </w:t>
      </w:r>
      <w:r w:rsidR="00164A8D" w:rsidRPr="0046241A">
        <w:rPr>
          <w:color w:val="auto"/>
          <w:sz w:val="24"/>
          <w:szCs w:val="22"/>
        </w:rPr>
        <w:t>proprio</w:t>
      </w:r>
      <w:r w:rsidRPr="0046241A">
        <w:rPr>
          <w:color w:val="auto"/>
          <w:sz w:val="24"/>
          <w:szCs w:val="22"/>
        </w:rPr>
        <w:t xml:space="preserve"> curriculum (</w:t>
      </w:r>
      <w:r w:rsidR="00164A8D" w:rsidRPr="0046241A">
        <w:rPr>
          <w:color w:val="auto"/>
          <w:sz w:val="24"/>
          <w:szCs w:val="22"/>
        </w:rPr>
        <w:t xml:space="preserve">in formato </w:t>
      </w:r>
      <w:r w:rsidRPr="0046241A">
        <w:rPr>
          <w:color w:val="auto"/>
          <w:sz w:val="24"/>
          <w:szCs w:val="22"/>
        </w:rPr>
        <w:t>PDF) o collegamento a</w:t>
      </w:r>
      <w:r w:rsidR="00164A8D" w:rsidRPr="0046241A">
        <w:rPr>
          <w:color w:val="auto"/>
          <w:sz w:val="24"/>
          <w:szCs w:val="22"/>
        </w:rPr>
        <w:t>l profilo</w:t>
      </w:r>
      <w:r w:rsidRPr="0046241A">
        <w:rPr>
          <w:color w:val="auto"/>
          <w:sz w:val="24"/>
          <w:szCs w:val="22"/>
        </w:rPr>
        <w:t xml:space="preserve"> linkedin</w:t>
      </w:r>
      <w:r w:rsidR="00DE2C9B" w:rsidRPr="0046241A">
        <w:rPr>
          <w:color w:val="auto"/>
          <w:sz w:val="24"/>
          <w:szCs w:val="22"/>
        </w:rPr>
        <w:t xml:space="preserve"> per permettere a professori e tutor aziendali di comprendere le varie skill dello studente</w:t>
      </w:r>
      <w:r w:rsidRPr="0046241A">
        <w:rPr>
          <w:color w:val="auto"/>
          <w:sz w:val="24"/>
          <w:szCs w:val="22"/>
        </w:rPr>
        <w:t xml:space="preserve">, </w:t>
      </w:r>
      <w:r w:rsidR="00164A8D" w:rsidRPr="0046241A">
        <w:rPr>
          <w:color w:val="auto"/>
          <w:sz w:val="24"/>
          <w:szCs w:val="22"/>
        </w:rPr>
        <w:t>oltre alle informazioni personali base quali:</w:t>
      </w:r>
      <w:r w:rsidRPr="0046241A">
        <w:rPr>
          <w:color w:val="auto"/>
          <w:sz w:val="24"/>
          <w:szCs w:val="22"/>
        </w:rPr>
        <w:t xml:space="preserve"> username, mail, password, nome, </w:t>
      </w:r>
      <w:r w:rsidR="00164A8D" w:rsidRPr="0046241A">
        <w:rPr>
          <w:color w:val="auto"/>
          <w:sz w:val="24"/>
          <w:szCs w:val="22"/>
        </w:rPr>
        <w:t>cognome e</w:t>
      </w:r>
      <w:r w:rsidRPr="0046241A">
        <w:rPr>
          <w:color w:val="auto"/>
          <w:sz w:val="24"/>
          <w:szCs w:val="22"/>
        </w:rPr>
        <w:t xml:space="preserve"> matricola</w:t>
      </w:r>
      <w:r w:rsidR="00164A8D" w:rsidRPr="0046241A">
        <w:rPr>
          <w:color w:val="auto"/>
          <w:sz w:val="24"/>
          <w:szCs w:val="22"/>
        </w:rPr>
        <w:t>. Infine lo studente potrà visionare le domande di tirocinio accettate, nel caso in cui siano state accettate lo studente potrà scegliere quelle che più gli garbano ed inseguito durante la propria attività di tirocinio potrà controllare l’andamento dello stesso.</w:t>
      </w:r>
      <w:r w:rsidR="00A13D8D" w:rsidRPr="0046241A">
        <w:rPr>
          <w:color w:val="auto"/>
          <w:sz w:val="24"/>
          <w:szCs w:val="22"/>
        </w:rPr>
        <w:t xml:space="preserve"> </w:t>
      </w:r>
    </w:p>
    <w:p w:rsidR="00651D74" w:rsidRPr="0046241A" w:rsidRDefault="00A13D8D" w:rsidP="0046241A">
      <w:pPr>
        <w:spacing w:after="120"/>
        <w:ind w:left="283"/>
        <w:rPr>
          <w:color w:val="auto"/>
          <w:sz w:val="24"/>
          <w:szCs w:val="22"/>
        </w:rPr>
      </w:pPr>
      <w:r w:rsidRPr="0046241A">
        <w:rPr>
          <w:color w:val="auto"/>
          <w:sz w:val="24"/>
          <w:szCs w:val="22"/>
        </w:rPr>
        <w:t>In aggiunta lo studente potrà richiedere la convalida di tirocini che sono stati effettuati dallo studente durante la sua vita universitaria allegando gli opportuni moduli.</w:t>
      </w:r>
    </w:p>
    <w:p w:rsidR="0044132D" w:rsidRPr="0046241A" w:rsidRDefault="0044132D" w:rsidP="0046241A">
      <w:pPr>
        <w:suppressAutoHyphens w:val="0"/>
        <w:autoSpaceDN/>
        <w:spacing w:after="0"/>
        <w:ind w:left="283"/>
        <w:textAlignment w:val="auto"/>
        <w:rPr>
          <w:color w:val="auto"/>
          <w:sz w:val="24"/>
          <w:szCs w:val="22"/>
        </w:rPr>
      </w:pPr>
      <w:r w:rsidRPr="0046241A">
        <w:rPr>
          <w:color w:val="auto"/>
          <w:sz w:val="24"/>
          <w:szCs w:val="22"/>
        </w:rPr>
        <w:lastRenderedPageBreak/>
        <w:t>Inoltre il sistema metterà a disposizione dei professori e tutor aziendali che si registrano ed effettuano il login, di poter modificare la propria pagina personale di presentazione, le proprie informazioni di base, nel caso del professore: nome, cognome, mail, password, indirizzo del proprio ufficio, mentre per il tutor aziendale: nome, cognome, mail, password, nome azienda.</w:t>
      </w:r>
    </w:p>
    <w:p w:rsidR="00DE2C9B" w:rsidRPr="0046241A" w:rsidRDefault="0044132D" w:rsidP="0046241A">
      <w:pPr>
        <w:suppressAutoHyphens w:val="0"/>
        <w:autoSpaceDN/>
        <w:spacing w:after="0"/>
        <w:ind w:left="283"/>
        <w:textAlignment w:val="auto"/>
        <w:rPr>
          <w:color w:val="auto"/>
          <w:sz w:val="24"/>
          <w:szCs w:val="22"/>
        </w:rPr>
      </w:pPr>
      <w:r w:rsidRPr="0046241A">
        <w:rPr>
          <w:color w:val="auto"/>
          <w:sz w:val="24"/>
          <w:szCs w:val="22"/>
        </w:rPr>
        <w:t>Nel proprio profilo potranno controllare le domande degli studenti che hanno fatto richiesta del tirocinio, essi hanno la facoltà di poter accettare o rifiutare le richieste previa la visione del profilo dello studente, il sistema automaticamente dopo aver salvato la risposta alla domanda di tirocinio invierà una mail allo studente con la relativa risposta.</w:t>
      </w:r>
    </w:p>
    <w:p w:rsidR="0044132D" w:rsidRPr="0046241A" w:rsidRDefault="00DE2C9B" w:rsidP="0046241A">
      <w:pPr>
        <w:suppressAutoHyphens w:val="0"/>
        <w:autoSpaceDN/>
        <w:spacing w:after="120"/>
        <w:ind w:left="283"/>
        <w:textAlignment w:val="auto"/>
        <w:rPr>
          <w:color w:val="auto"/>
          <w:sz w:val="24"/>
          <w:szCs w:val="22"/>
        </w:rPr>
      </w:pPr>
      <w:r w:rsidRPr="0046241A">
        <w:rPr>
          <w:color w:val="auto"/>
          <w:sz w:val="24"/>
          <w:szCs w:val="22"/>
        </w:rPr>
        <w:t>Durante il periodo di tirocinio essi nella propria area personale dovranno aggiornare le ore effettive di tirocinio che lo studente effettua fino al completamento dello stesso.</w:t>
      </w:r>
    </w:p>
    <w:p w:rsidR="00B0079C" w:rsidRPr="0046241A" w:rsidRDefault="00705C75" w:rsidP="0046241A">
      <w:pPr>
        <w:suppressAutoHyphens w:val="0"/>
        <w:autoSpaceDN/>
        <w:spacing w:after="120"/>
        <w:ind w:left="283"/>
        <w:textAlignment w:val="auto"/>
        <w:rPr>
          <w:color w:val="auto"/>
          <w:sz w:val="24"/>
          <w:szCs w:val="22"/>
        </w:rPr>
      </w:pPr>
      <w:r w:rsidRPr="0046241A">
        <w:rPr>
          <w:color w:val="auto"/>
          <w:sz w:val="24"/>
          <w:szCs w:val="22"/>
        </w:rPr>
        <w:t xml:space="preserve">Infine il sistema metterà a disposizione della segreteria </w:t>
      </w:r>
      <w:r w:rsidR="00B0079C" w:rsidRPr="0046241A">
        <w:rPr>
          <w:color w:val="auto"/>
          <w:sz w:val="24"/>
          <w:szCs w:val="22"/>
        </w:rPr>
        <w:t>la quale è l’admin del sistema, di poter visualizzare tutti gli utenti registrati al sistema (studenti, professori e tutor aziendali), poter visualizzare i tirocini in corso e non (attraverso le associazioni: studenti-professore / studenti-</w:t>
      </w:r>
      <w:proofErr w:type="spellStart"/>
      <w:r w:rsidR="00B0079C" w:rsidRPr="0046241A">
        <w:rPr>
          <w:color w:val="auto"/>
          <w:sz w:val="24"/>
          <w:szCs w:val="22"/>
        </w:rPr>
        <w:t>tutor_aziendali</w:t>
      </w:r>
      <w:proofErr w:type="spellEnd"/>
      <w:r w:rsidR="00B0079C" w:rsidRPr="0046241A">
        <w:rPr>
          <w:color w:val="auto"/>
          <w:sz w:val="24"/>
          <w:szCs w:val="22"/>
        </w:rPr>
        <w:t xml:space="preserve">), potrà impostare lo stato di completato al tirocinio alla sua conclusione e automaticamente convalidare i cfu dopo che lo studente e </w:t>
      </w:r>
      <w:proofErr w:type="spellStart"/>
      <w:r w:rsidR="00B0079C" w:rsidRPr="0046241A">
        <w:rPr>
          <w:color w:val="auto"/>
          <w:sz w:val="24"/>
          <w:szCs w:val="22"/>
        </w:rPr>
        <w:t>turor</w:t>
      </w:r>
      <w:proofErr w:type="spellEnd"/>
      <w:r w:rsidR="00B0079C" w:rsidRPr="0046241A">
        <w:rPr>
          <w:color w:val="auto"/>
          <w:sz w:val="24"/>
          <w:szCs w:val="22"/>
        </w:rPr>
        <w:t xml:space="preserve"> aziendali o professori avranno compilato il modulo di riconoscimento dell’attività lavorativa.</w:t>
      </w:r>
    </w:p>
    <w:p w:rsidR="00240DEB" w:rsidRPr="0046241A" w:rsidRDefault="007B1E44" w:rsidP="0046241A">
      <w:pPr>
        <w:spacing w:after="120"/>
        <w:ind w:left="283"/>
        <w:rPr>
          <w:color w:val="auto"/>
          <w:sz w:val="24"/>
          <w:szCs w:val="22"/>
        </w:rPr>
      </w:pPr>
      <w:r w:rsidRPr="0046241A">
        <w:rPr>
          <w:color w:val="auto"/>
          <w:sz w:val="24"/>
          <w:szCs w:val="22"/>
        </w:rPr>
        <w:t>Il sistema non sarà molto articolato per garantire una semplicità ed efficienza delle operazioni che veram</w:t>
      </w:r>
      <w:r w:rsidR="00A13D8D" w:rsidRPr="0046241A">
        <w:rPr>
          <w:color w:val="auto"/>
          <w:sz w:val="24"/>
          <w:szCs w:val="22"/>
        </w:rPr>
        <w:t xml:space="preserve">ente serviranno allo studente. </w:t>
      </w:r>
      <w:r w:rsidRPr="0046241A">
        <w:rPr>
          <w:color w:val="auto"/>
          <w:sz w:val="24"/>
          <w:szCs w:val="22"/>
        </w:rPr>
        <w:t>Non ci sarà dispersione tra i vari form, i quali seguiranno un ordine logico e una linea ben definita per arrivare al risultato fina</w:t>
      </w:r>
      <w:r w:rsidR="00A13D8D" w:rsidRPr="0046241A">
        <w:rPr>
          <w:color w:val="auto"/>
          <w:sz w:val="24"/>
          <w:szCs w:val="22"/>
        </w:rPr>
        <w:t>le in poco tempo.</w:t>
      </w:r>
    </w:p>
    <w:p w:rsidR="00240DEB" w:rsidRDefault="007B1E44">
      <w:pPr>
        <w:pStyle w:val="Heading2"/>
      </w:pPr>
      <w:bookmarkStart w:id="15" w:name="_Toc505100588"/>
      <w:r>
        <w:t>3.2 Requisiti funzionali</w:t>
      </w:r>
      <w:bookmarkEnd w:id="15"/>
    </w:p>
    <w:p w:rsidR="00240DEB" w:rsidRDefault="007B1E44" w:rsidP="006B3A2C">
      <w:pPr>
        <w:pStyle w:val="Heading3"/>
        <w:spacing w:after="120"/>
        <w:ind w:left="720"/>
      </w:pPr>
      <w:bookmarkStart w:id="16" w:name="_8ec8w7vda2c4"/>
      <w:bookmarkEnd w:id="16"/>
      <w:r>
        <w:t>3.2.1 RF_</w:t>
      </w:r>
      <w:r w:rsidR="000E56E7">
        <w:t>GU</w:t>
      </w:r>
      <w:r>
        <w:t>: Gestione Utenti</w:t>
      </w:r>
    </w:p>
    <w:p w:rsidR="004221A7" w:rsidRPr="0046241A" w:rsidRDefault="000E56E7" w:rsidP="005725F2">
      <w:pPr>
        <w:spacing w:after="120"/>
        <w:ind w:left="1134"/>
        <w:rPr>
          <w:color w:val="auto"/>
          <w:sz w:val="24"/>
          <w:szCs w:val="22"/>
        </w:rPr>
      </w:pPr>
      <w:bookmarkStart w:id="17" w:name="_2vuwts2ry860"/>
      <w:bookmarkEnd w:id="17"/>
      <w:r w:rsidRPr="0046241A">
        <w:rPr>
          <w:b/>
          <w:color w:val="auto"/>
          <w:sz w:val="24"/>
          <w:szCs w:val="22"/>
        </w:rPr>
        <w:t>RF_GU_</w:t>
      </w:r>
      <w:r w:rsidR="00834D43">
        <w:rPr>
          <w:b/>
          <w:color w:val="auto"/>
          <w:sz w:val="24"/>
          <w:szCs w:val="22"/>
        </w:rPr>
        <w:t>1</w:t>
      </w:r>
      <w:r w:rsidR="004221A7" w:rsidRPr="0046241A">
        <w:rPr>
          <w:color w:val="auto"/>
          <w:sz w:val="24"/>
          <w:szCs w:val="22"/>
        </w:rPr>
        <w:t xml:space="preserve"> </w:t>
      </w:r>
      <w:r w:rsidR="004221A7" w:rsidRPr="0046241A">
        <w:rPr>
          <w:b/>
          <w:color w:val="auto"/>
          <w:sz w:val="24"/>
          <w:szCs w:val="22"/>
        </w:rPr>
        <w:t>Visualizzazione pagin</w:t>
      </w:r>
      <w:r w:rsidR="0022236A" w:rsidRPr="0046241A">
        <w:rPr>
          <w:b/>
          <w:color w:val="auto"/>
          <w:sz w:val="24"/>
          <w:szCs w:val="22"/>
        </w:rPr>
        <w:t>a</w:t>
      </w:r>
      <w:r w:rsidR="004221A7" w:rsidRPr="0046241A">
        <w:rPr>
          <w:b/>
          <w:color w:val="auto"/>
          <w:sz w:val="24"/>
          <w:szCs w:val="22"/>
        </w:rPr>
        <w:t xml:space="preserve"> personal</w:t>
      </w:r>
      <w:r w:rsidR="0022236A" w:rsidRPr="0046241A">
        <w:rPr>
          <w:b/>
          <w:color w:val="auto"/>
          <w:sz w:val="24"/>
          <w:szCs w:val="22"/>
        </w:rPr>
        <w:t>e</w:t>
      </w:r>
      <w:r w:rsidR="004221A7" w:rsidRPr="0046241A">
        <w:rPr>
          <w:b/>
          <w:color w:val="auto"/>
          <w:sz w:val="24"/>
          <w:szCs w:val="22"/>
        </w:rPr>
        <w:t xml:space="preserve"> Professor</w:t>
      </w:r>
      <w:r w:rsidR="0022236A" w:rsidRPr="0046241A">
        <w:rPr>
          <w:b/>
          <w:color w:val="auto"/>
          <w:sz w:val="24"/>
          <w:szCs w:val="22"/>
        </w:rPr>
        <w:t>e</w:t>
      </w:r>
      <w:r w:rsidR="004221A7" w:rsidRPr="0046241A">
        <w:rPr>
          <w:b/>
          <w:color w:val="auto"/>
          <w:sz w:val="24"/>
          <w:szCs w:val="22"/>
        </w:rPr>
        <w:t xml:space="preserve"> e Tutor aziendal</w:t>
      </w:r>
      <w:r w:rsidR="0022236A" w:rsidRPr="0046241A">
        <w:rPr>
          <w:b/>
          <w:color w:val="auto"/>
          <w:sz w:val="24"/>
          <w:szCs w:val="22"/>
        </w:rPr>
        <w:t>e</w:t>
      </w:r>
      <w:r w:rsidR="004221A7" w:rsidRPr="0046241A">
        <w:rPr>
          <w:b/>
          <w:color w:val="auto"/>
          <w:sz w:val="24"/>
          <w:szCs w:val="22"/>
        </w:rPr>
        <w:t xml:space="preserve">: </w:t>
      </w:r>
      <w:r w:rsidR="004221A7" w:rsidRPr="0046241A">
        <w:rPr>
          <w:color w:val="auto"/>
          <w:sz w:val="24"/>
          <w:szCs w:val="22"/>
        </w:rPr>
        <w:t>Il sistema dovrà permettere di visualizzare a tutti gli utenti le pagine personali di Professori e Tutor aziendali che si prestano all’attività di tirocinio.</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240DEB" w:rsidRPr="0046241A" w:rsidRDefault="00A01A5B" w:rsidP="005725F2">
      <w:pPr>
        <w:spacing w:after="120"/>
        <w:ind w:left="1134"/>
        <w:rPr>
          <w:color w:val="auto"/>
          <w:sz w:val="24"/>
          <w:szCs w:val="22"/>
        </w:rPr>
      </w:pPr>
      <w:bookmarkStart w:id="18" w:name="_4ihm52ew6m8v"/>
      <w:bookmarkEnd w:id="18"/>
      <w:r w:rsidRPr="0046241A">
        <w:rPr>
          <w:b/>
          <w:color w:val="auto"/>
          <w:sz w:val="24"/>
          <w:szCs w:val="22"/>
        </w:rPr>
        <w:t>RF_</w:t>
      </w:r>
      <w:r w:rsidR="000E56E7" w:rsidRPr="0046241A">
        <w:rPr>
          <w:b/>
          <w:color w:val="auto"/>
          <w:sz w:val="24"/>
          <w:szCs w:val="22"/>
        </w:rPr>
        <w:t>GU_</w:t>
      </w:r>
      <w:r w:rsidR="00834D43">
        <w:rPr>
          <w:b/>
          <w:color w:val="auto"/>
          <w:sz w:val="24"/>
          <w:szCs w:val="22"/>
        </w:rPr>
        <w:t>2</w:t>
      </w:r>
      <w:r w:rsidR="007B1E44" w:rsidRPr="0046241A">
        <w:rPr>
          <w:b/>
          <w:color w:val="auto"/>
          <w:sz w:val="24"/>
          <w:szCs w:val="22"/>
        </w:rPr>
        <w:t xml:space="preserve"> Login:</w:t>
      </w:r>
      <w:r w:rsidR="007B1E44" w:rsidRPr="0046241A">
        <w:rPr>
          <w:color w:val="auto"/>
          <w:sz w:val="24"/>
          <w:szCs w:val="22"/>
        </w:rPr>
        <w:t xml:space="preserve"> Il sistema dovrà permettere agli utenti registrati di effettuare il Login.</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A01A5B" w:rsidP="005725F2">
      <w:pPr>
        <w:spacing w:after="120"/>
        <w:ind w:left="1134"/>
        <w:rPr>
          <w:color w:val="auto"/>
          <w:sz w:val="24"/>
          <w:szCs w:val="22"/>
        </w:rPr>
      </w:pPr>
      <w:r w:rsidRPr="0046241A">
        <w:rPr>
          <w:b/>
          <w:color w:val="auto"/>
          <w:sz w:val="24"/>
          <w:szCs w:val="22"/>
        </w:rPr>
        <w:t>RF_</w:t>
      </w:r>
      <w:r w:rsidR="00624B70" w:rsidRPr="0046241A">
        <w:rPr>
          <w:b/>
          <w:color w:val="auto"/>
          <w:sz w:val="24"/>
          <w:szCs w:val="22"/>
        </w:rPr>
        <w:t>GU_</w:t>
      </w:r>
      <w:r w:rsidR="00834D43">
        <w:rPr>
          <w:b/>
          <w:color w:val="auto"/>
          <w:sz w:val="24"/>
          <w:szCs w:val="22"/>
        </w:rPr>
        <w:t>3</w:t>
      </w:r>
      <w:r w:rsidR="007B1E44" w:rsidRPr="0046241A">
        <w:rPr>
          <w:b/>
          <w:color w:val="auto"/>
          <w:sz w:val="24"/>
          <w:szCs w:val="22"/>
        </w:rPr>
        <w:t xml:space="preserve"> Logout:</w:t>
      </w:r>
      <w:r w:rsidR="007B1E44" w:rsidRPr="0046241A">
        <w:rPr>
          <w:color w:val="auto"/>
          <w:sz w:val="24"/>
          <w:szCs w:val="22"/>
        </w:rPr>
        <w:t xml:space="preserve"> Il sistema dovrà permettere agli utenti loggati di disconnettersi dalla</w:t>
      </w:r>
      <w:r w:rsidR="005725F2" w:rsidRPr="0046241A">
        <w:rPr>
          <w:color w:val="auto"/>
          <w:sz w:val="24"/>
          <w:szCs w:val="22"/>
        </w:rPr>
        <w:t xml:space="preserve"> </w:t>
      </w:r>
      <w:r w:rsidR="007B1E44" w:rsidRPr="0046241A">
        <w:rPr>
          <w:color w:val="auto"/>
          <w:sz w:val="24"/>
          <w:szCs w:val="22"/>
        </w:rPr>
        <w:t>piattaforma.</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BE1BE5" w:rsidP="005725F2">
      <w:pPr>
        <w:spacing w:after="120"/>
        <w:ind w:left="1134"/>
        <w:rPr>
          <w:color w:val="auto"/>
          <w:sz w:val="24"/>
          <w:szCs w:val="22"/>
        </w:rPr>
      </w:pPr>
      <w:r w:rsidRPr="0046241A">
        <w:rPr>
          <w:b/>
          <w:color w:val="auto"/>
          <w:sz w:val="24"/>
          <w:szCs w:val="22"/>
        </w:rPr>
        <w:t>RF_GU_</w:t>
      </w:r>
      <w:r w:rsidR="00834D43">
        <w:rPr>
          <w:b/>
          <w:color w:val="auto"/>
          <w:sz w:val="24"/>
          <w:szCs w:val="22"/>
        </w:rPr>
        <w:t>4</w:t>
      </w:r>
      <w:r w:rsidR="007B1E44" w:rsidRPr="0046241A">
        <w:rPr>
          <w:b/>
          <w:color w:val="auto"/>
          <w:sz w:val="24"/>
          <w:szCs w:val="22"/>
        </w:rPr>
        <w:t xml:space="preserve"> Visualizzazione Area Personale:</w:t>
      </w:r>
      <w:r w:rsidR="007B1E44" w:rsidRPr="0046241A">
        <w:rPr>
          <w:color w:val="auto"/>
          <w:sz w:val="24"/>
          <w:szCs w:val="22"/>
        </w:rPr>
        <w:t xml:space="preserve"> Il sistema dovrà permettere a tutti gli utenti di</w:t>
      </w:r>
      <w:r w:rsidR="00236DCC" w:rsidRPr="0046241A">
        <w:rPr>
          <w:color w:val="auto"/>
          <w:sz w:val="24"/>
          <w:szCs w:val="22"/>
        </w:rPr>
        <w:t xml:space="preserve"> </w:t>
      </w:r>
      <w:r w:rsidR="007B1E44" w:rsidRPr="0046241A">
        <w:rPr>
          <w:color w:val="auto"/>
          <w:sz w:val="24"/>
          <w:szCs w:val="22"/>
        </w:rPr>
        <w:t>visualizzare la propria area personale.</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240DEB" w:rsidRPr="0046241A" w:rsidRDefault="00BE1BE5" w:rsidP="005725F2">
      <w:pPr>
        <w:spacing w:after="120"/>
        <w:ind w:left="1134"/>
        <w:rPr>
          <w:color w:val="auto"/>
          <w:sz w:val="24"/>
          <w:szCs w:val="22"/>
        </w:rPr>
      </w:pPr>
      <w:r w:rsidRPr="0046241A">
        <w:rPr>
          <w:b/>
          <w:color w:val="auto"/>
          <w:sz w:val="24"/>
          <w:szCs w:val="22"/>
        </w:rPr>
        <w:t>RF_GU_</w:t>
      </w:r>
      <w:r w:rsidR="00834D43">
        <w:rPr>
          <w:b/>
          <w:color w:val="auto"/>
          <w:sz w:val="24"/>
          <w:szCs w:val="22"/>
        </w:rPr>
        <w:t>5</w:t>
      </w:r>
      <w:r w:rsidR="007B1E44" w:rsidRPr="0046241A">
        <w:rPr>
          <w:b/>
          <w:color w:val="auto"/>
          <w:sz w:val="24"/>
          <w:szCs w:val="22"/>
        </w:rPr>
        <w:t xml:space="preserve"> Modifica dei dati personali:</w:t>
      </w:r>
      <w:r w:rsidR="007B1E44" w:rsidRPr="0046241A">
        <w:rPr>
          <w:color w:val="auto"/>
          <w:sz w:val="24"/>
          <w:szCs w:val="22"/>
        </w:rPr>
        <w:t xml:space="preserve"> Il sistema dovrà permettere agli utenti della piattaforma</w:t>
      </w:r>
      <w:r w:rsidR="00236DCC" w:rsidRPr="0046241A">
        <w:rPr>
          <w:color w:val="auto"/>
          <w:sz w:val="24"/>
          <w:szCs w:val="22"/>
        </w:rPr>
        <w:t xml:space="preserve"> </w:t>
      </w:r>
      <w:r w:rsidR="007B1E44" w:rsidRPr="0046241A">
        <w:rPr>
          <w:color w:val="auto"/>
          <w:sz w:val="24"/>
          <w:szCs w:val="22"/>
        </w:rPr>
        <w:t>di modificare i propri dati personali</w:t>
      </w:r>
      <w:bookmarkStart w:id="19" w:name="_GoBack"/>
      <w:bookmarkEnd w:id="19"/>
      <w:r w:rsidR="007B1E44"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BE1BE5" w:rsidP="005725F2">
      <w:pPr>
        <w:spacing w:after="240"/>
        <w:ind w:left="1134"/>
        <w:rPr>
          <w:color w:val="auto"/>
          <w:sz w:val="24"/>
          <w:szCs w:val="22"/>
        </w:rPr>
      </w:pPr>
      <w:r w:rsidRPr="0046241A">
        <w:rPr>
          <w:b/>
          <w:color w:val="auto"/>
          <w:sz w:val="24"/>
          <w:szCs w:val="22"/>
        </w:rPr>
        <w:t>RF_GU_</w:t>
      </w:r>
      <w:r w:rsidR="00834D43">
        <w:rPr>
          <w:b/>
          <w:color w:val="auto"/>
          <w:sz w:val="24"/>
          <w:szCs w:val="22"/>
        </w:rPr>
        <w:t>6</w:t>
      </w:r>
      <w:r w:rsidR="007B1E44" w:rsidRPr="0046241A">
        <w:rPr>
          <w:b/>
          <w:color w:val="auto"/>
          <w:sz w:val="24"/>
          <w:szCs w:val="22"/>
        </w:rPr>
        <w:t xml:space="preserve"> Visualizzazione </w:t>
      </w:r>
      <w:r w:rsidR="008467D6" w:rsidRPr="0046241A">
        <w:rPr>
          <w:b/>
          <w:color w:val="auto"/>
          <w:sz w:val="24"/>
          <w:szCs w:val="22"/>
        </w:rPr>
        <w:t xml:space="preserve">andamento </w:t>
      </w:r>
      <w:r w:rsidR="007B1E44" w:rsidRPr="0046241A">
        <w:rPr>
          <w:b/>
          <w:color w:val="auto"/>
          <w:sz w:val="24"/>
          <w:szCs w:val="22"/>
        </w:rPr>
        <w:t xml:space="preserve">tirocini: </w:t>
      </w:r>
      <w:r w:rsidR="007B1E44" w:rsidRPr="0046241A">
        <w:rPr>
          <w:color w:val="auto"/>
          <w:sz w:val="24"/>
          <w:szCs w:val="22"/>
        </w:rPr>
        <w:t>Il sistema dovrà permettere a Professori, Tutor Aziendali, Studenti registrati e la segreteria di poter visualizzare l’andamento dei tirocini.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A01A5B" w:rsidRDefault="00A01A5B" w:rsidP="006B3A2C">
      <w:pPr>
        <w:pStyle w:val="Heading3"/>
        <w:spacing w:after="120"/>
        <w:ind w:left="720"/>
      </w:pPr>
      <w:r>
        <w:lastRenderedPageBreak/>
        <w:t>3.2.2 RF_</w:t>
      </w:r>
      <w:r w:rsidR="00BE1BE5">
        <w:t>GP</w:t>
      </w:r>
      <w:r>
        <w:t>: Gestione Professore</w:t>
      </w:r>
    </w:p>
    <w:p w:rsidR="00522C8A" w:rsidRPr="0046241A" w:rsidRDefault="00522C8A" w:rsidP="005725F2">
      <w:pPr>
        <w:spacing w:after="120"/>
        <w:ind w:left="1134"/>
        <w:rPr>
          <w:color w:val="auto"/>
          <w:sz w:val="24"/>
          <w:szCs w:val="22"/>
        </w:rPr>
      </w:pPr>
      <w:r w:rsidRPr="0046241A">
        <w:rPr>
          <w:b/>
          <w:color w:val="auto"/>
          <w:sz w:val="24"/>
          <w:szCs w:val="22"/>
        </w:rPr>
        <w:t>RF_</w:t>
      </w:r>
      <w:r w:rsidR="00BE1BE5" w:rsidRPr="0046241A">
        <w:rPr>
          <w:b/>
          <w:color w:val="auto"/>
          <w:sz w:val="24"/>
          <w:szCs w:val="22"/>
        </w:rPr>
        <w:t>GP_</w:t>
      </w:r>
      <w:r w:rsidRPr="0046241A">
        <w:rPr>
          <w:b/>
          <w:color w:val="auto"/>
          <w:sz w:val="24"/>
          <w:szCs w:val="22"/>
        </w:rPr>
        <w:t>1 Modifica pagina personale:</w:t>
      </w:r>
      <w:r w:rsidRPr="0046241A">
        <w:rPr>
          <w:color w:val="auto"/>
          <w:sz w:val="24"/>
          <w:szCs w:val="22"/>
        </w:rPr>
        <w:t xml:space="preserve"> Il sistema dovrà permettere ai Professori registrati alla piattaforma di poter modificare la propria pagina personale.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22C8A" w:rsidRPr="0046241A" w:rsidRDefault="00BE1BE5" w:rsidP="005725F2">
      <w:pPr>
        <w:spacing w:after="120"/>
        <w:ind w:left="1134"/>
        <w:rPr>
          <w:color w:val="auto"/>
          <w:sz w:val="24"/>
          <w:szCs w:val="22"/>
        </w:rPr>
      </w:pPr>
      <w:r w:rsidRPr="0046241A">
        <w:rPr>
          <w:b/>
          <w:color w:val="auto"/>
          <w:sz w:val="24"/>
          <w:szCs w:val="22"/>
        </w:rPr>
        <w:t>RF_GP_</w:t>
      </w:r>
      <w:r w:rsidR="00522C8A" w:rsidRPr="0046241A">
        <w:rPr>
          <w:b/>
          <w:color w:val="auto"/>
          <w:sz w:val="24"/>
          <w:szCs w:val="22"/>
        </w:rPr>
        <w:t xml:space="preserve">2 Modifica ore di tirocinio: </w:t>
      </w:r>
      <w:r w:rsidR="00522C8A" w:rsidRPr="0046241A">
        <w:rPr>
          <w:color w:val="auto"/>
          <w:sz w:val="24"/>
          <w:szCs w:val="22"/>
        </w:rPr>
        <w:t>Il sistema dovrà permettere ai Professori registrati alla piattaforma di poter aggiornare le ore di tirocinio effettuate dallo studente.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22C8A" w:rsidRPr="0046241A" w:rsidRDefault="00BE1BE5" w:rsidP="005725F2">
      <w:pPr>
        <w:spacing w:after="120"/>
        <w:ind w:left="1134"/>
        <w:rPr>
          <w:color w:val="auto"/>
          <w:sz w:val="24"/>
          <w:szCs w:val="22"/>
        </w:rPr>
      </w:pPr>
      <w:r w:rsidRPr="0046241A">
        <w:rPr>
          <w:b/>
          <w:color w:val="auto"/>
          <w:sz w:val="24"/>
          <w:szCs w:val="22"/>
        </w:rPr>
        <w:t>RF_GP_</w:t>
      </w:r>
      <w:r w:rsidR="00522C8A" w:rsidRPr="0046241A">
        <w:rPr>
          <w:b/>
          <w:color w:val="auto"/>
          <w:sz w:val="24"/>
          <w:szCs w:val="22"/>
        </w:rPr>
        <w:t>3 Visualizzazione degli studenti che effettuano la domanda</w:t>
      </w:r>
      <w:r w:rsidR="0056537C" w:rsidRPr="0046241A">
        <w:rPr>
          <w:b/>
          <w:color w:val="auto"/>
          <w:sz w:val="24"/>
          <w:szCs w:val="22"/>
        </w:rPr>
        <w:t xml:space="preserve"> di tirocinio</w:t>
      </w:r>
      <w:r w:rsidR="00522C8A" w:rsidRPr="0046241A">
        <w:rPr>
          <w:b/>
          <w:color w:val="auto"/>
          <w:sz w:val="24"/>
          <w:szCs w:val="22"/>
        </w:rPr>
        <w:t xml:space="preserve">: </w:t>
      </w:r>
      <w:r w:rsidR="00522C8A" w:rsidRPr="0046241A">
        <w:rPr>
          <w:color w:val="auto"/>
          <w:sz w:val="24"/>
          <w:szCs w:val="22"/>
        </w:rPr>
        <w:t>Il sistema dovrà permettere a</w:t>
      </w:r>
      <w:r w:rsidR="00DA7C9F" w:rsidRPr="0046241A">
        <w:rPr>
          <w:color w:val="auto"/>
          <w:sz w:val="24"/>
          <w:szCs w:val="22"/>
        </w:rPr>
        <w:t>i</w:t>
      </w:r>
      <w:r w:rsidR="00522C8A" w:rsidRPr="0046241A">
        <w:rPr>
          <w:color w:val="auto"/>
          <w:sz w:val="24"/>
          <w:szCs w:val="22"/>
        </w:rPr>
        <w:t xml:space="preserve"> Professori registrati alla piattaforma la visualizzazione degli studenti che effettuano la domanda</w:t>
      </w:r>
      <w:r w:rsidR="0056537C" w:rsidRPr="0046241A">
        <w:rPr>
          <w:color w:val="auto"/>
          <w:sz w:val="24"/>
          <w:szCs w:val="22"/>
        </w:rPr>
        <w:t xml:space="preserve"> di tirocinio</w:t>
      </w:r>
      <w:r w:rsidR="00522C8A"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B924E8" w:rsidRPr="0046241A" w:rsidRDefault="00BE1BE5" w:rsidP="005725F2">
      <w:pPr>
        <w:spacing w:after="240"/>
        <w:ind w:left="1134"/>
        <w:rPr>
          <w:color w:val="auto"/>
          <w:sz w:val="24"/>
          <w:szCs w:val="22"/>
        </w:rPr>
      </w:pPr>
      <w:r w:rsidRPr="0046241A">
        <w:rPr>
          <w:b/>
          <w:color w:val="auto"/>
          <w:sz w:val="24"/>
          <w:szCs w:val="22"/>
        </w:rPr>
        <w:t>RF_GP_</w:t>
      </w:r>
      <w:r w:rsidR="00522C8A" w:rsidRPr="0046241A">
        <w:rPr>
          <w:b/>
          <w:color w:val="auto"/>
          <w:sz w:val="24"/>
          <w:szCs w:val="22"/>
        </w:rPr>
        <w:t xml:space="preserve">4 Invio della risposta della domanda di tirocinio: </w:t>
      </w:r>
      <w:r w:rsidR="00522C8A" w:rsidRPr="0046241A">
        <w:rPr>
          <w:color w:val="auto"/>
          <w:sz w:val="24"/>
          <w:szCs w:val="22"/>
        </w:rPr>
        <w:t>Il sistema dovrà permettere a</w:t>
      </w:r>
      <w:r w:rsidR="0056537C" w:rsidRPr="0046241A">
        <w:rPr>
          <w:color w:val="auto"/>
          <w:sz w:val="24"/>
          <w:szCs w:val="22"/>
        </w:rPr>
        <w:t>i</w:t>
      </w:r>
      <w:r w:rsidR="00522C8A" w:rsidRPr="0046241A">
        <w:rPr>
          <w:color w:val="auto"/>
          <w:sz w:val="24"/>
          <w:szCs w:val="22"/>
        </w:rPr>
        <w:t xml:space="preserve"> Professori registrati alla piattaforma di poter rispondere con esito negativo o positivo alla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Default="0056537C" w:rsidP="006B3A2C">
      <w:pPr>
        <w:pStyle w:val="Heading3"/>
        <w:spacing w:after="120"/>
        <w:ind w:left="720"/>
      </w:pPr>
      <w:r>
        <w:t>3.2.3</w:t>
      </w:r>
      <w:r w:rsidR="005D4992">
        <w:t xml:space="preserve"> RF_</w:t>
      </w:r>
      <w:r w:rsidR="00BE1BE5">
        <w:t>GTA</w:t>
      </w:r>
      <w:r>
        <w:t>: Gestione Tutor aziendale</w:t>
      </w:r>
    </w:p>
    <w:p w:rsidR="0056537C" w:rsidRPr="0046241A" w:rsidRDefault="0056537C" w:rsidP="005725F2">
      <w:pPr>
        <w:spacing w:after="120"/>
        <w:ind w:left="1134"/>
        <w:rPr>
          <w:color w:val="auto"/>
          <w:sz w:val="24"/>
          <w:szCs w:val="22"/>
        </w:rPr>
      </w:pPr>
      <w:r w:rsidRPr="0046241A">
        <w:rPr>
          <w:b/>
          <w:color w:val="auto"/>
          <w:sz w:val="24"/>
          <w:szCs w:val="22"/>
        </w:rPr>
        <w:t>RF_</w:t>
      </w:r>
      <w:r w:rsidR="00BE1BE5" w:rsidRPr="0046241A">
        <w:rPr>
          <w:b/>
          <w:color w:val="auto"/>
          <w:sz w:val="24"/>
          <w:szCs w:val="22"/>
        </w:rPr>
        <w:t>GTA_</w:t>
      </w:r>
      <w:r w:rsidRPr="0046241A">
        <w:rPr>
          <w:b/>
          <w:color w:val="auto"/>
          <w:sz w:val="24"/>
          <w:szCs w:val="22"/>
        </w:rPr>
        <w:t>1 Modifica pagina personale:</w:t>
      </w:r>
      <w:r w:rsidRPr="0046241A">
        <w:rPr>
          <w:color w:val="auto"/>
          <w:sz w:val="24"/>
          <w:szCs w:val="22"/>
        </w:rPr>
        <w:t xml:space="preserve"> Il sistema dovrà permettere ai Tutor aziendali registrati alla piattaforma di poter modificare la propria pagina personale.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Pr="0046241A" w:rsidRDefault="00BE1BE5" w:rsidP="005725F2">
      <w:pPr>
        <w:spacing w:after="120"/>
        <w:ind w:left="1134"/>
        <w:rPr>
          <w:color w:val="auto"/>
          <w:sz w:val="24"/>
          <w:szCs w:val="22"/>
        </w:rPr>
      </w:pPr>
      <w:r w:rsidRPr="0046241A">
        <w:rPr>
          <w:b/>
          <w:color w:val="auto"/>
          <w:sz w:val="24"/>
          <w:szCs w:val="22"/>
        </w:rPr>
        <w:t>RF_GTA_</w:t>
      </w:r>
      <w:r w:rsidR="0056537C" w:rsidRPr="0046241A">
        <w:rPr>
          <w:b/>
          <w:color w:val="auto"/>
          <w:sz w:val="24"/>
          <w:szCs w:val="22"/>
        </w:rPr>
        <w:t xml:space="preserve">2 Modifica ore di tirocinio: </w:t>
      </w:r>
      <w:r w:rsidR="0056537C" w:rsidRPr="0046241A">
        <w:rPr>
          <w:color w:val="auto"/>
          <w:sz w:val="24"/>
          <w:szCs w:val="22"/>
        </w:rPr>
        <w:t>Il sistema dovrà permettere ai Tutor aziendali registrati alla piattaforma di poter aggiornare le ore di tirocinio effettuate dallo studente.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Pr="0046241A" w:rsidRDefault="00BE1BE5" w:rsidP="005725F2">
      <w:pPr>
        <w:spacing w:after="120"/>
        <w:ind w:left="1134"/>
        <w:rPr>
          <w:color w:val="auto"/>
          <w:sz w:val="24"/>
          <w:szCs w:val="22"/>
        </w:rPr>
      </w:pPr>
      <w:r w:rsidRPr="0046241A">
        <w:rPr>
          <w:b/>
          <w:color w:val="auto"/>
          <w:sz w:val="24"/>
          <w:szCs w:val="22"/>
        </w:rPr>
        <w:t>RF_GTA_</w:t>
      </w:r>
      <w:r w:rsidR="0056537C" w:rsidRPr="0046241A">
        <w:rPr>
          <w:b/>
          <w:color w:val="auto"/>
          <w:sz w:val="24"/>
          <w:szCs w:val="22"/>
        </w:rPr>
        <w:t xml:space="preserve">3 Visualizzazione degli studenti che effettuano la domanda di tirocinio: </w:t>
      </w:r>
      <w:r w:rsidR="0056537C" w:rsidRPr="0046241A">
        <w:rPr>
          <w:color w:val="auto"/>
          <w:sz w:val="24"/>
          <w:szCs w:val="22"/>
        </w:rPr>
        <w:t>Il sistema dovrà permettere ai Tutor aziendali registrati alla piattaforma la visualizzazione degli studenti che effettuano 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B924E8" w:rsidRPr="0046241A" w:rsidRDefault="00BE1BE5" w:rsidP="005725F2">
      <w:pPr>
        <w:spacing w:after="240"/>
        <w:ind w:left="1134"/>
        <w:rPr>
          <w:color w:val="auto"/>
          <w:sz w:val="24"/>
          <w:szCs w:val="22"/>
        </w:rPr>
      </w:pPr>
      <w:r w:rsidRPr="0046241A">
        <w:rPr>
          <w:b/>
          <w:color w:val="auto"/>
          <w:sz w:val="24"/>
          <w:szCs w:val="22"/>
        </w:rPr>
        <w:t>RF_GTA_</w:t>
      </w:r>
      <w:r w:rsidR="0056537C" w:rsidRPr="0046241A">
        <w:rPr>
          <w:b/>
          <w:color w:val="auto"/>
          <w:sz w:val="24"/>
          <w:szCs w:val="22"/>
        </w:rPr>
        <w:t xml:space="preserve">4 Invio della risposta della domanda di tirocinio: </w:t>
      </w:r>
      <w:r w:rsidR="0056537C" w:rsidRPr="0046241A">
        <w:rPr>
          <w:color w:val="auto"/>
          <w:sz w:val="24"/>
          <w:szCs w:val="22"/>
        </w:rPr>
        <w:t>Il sistema dovrà permettere a</w:t>
      </w:r>
      <w:r w:rsidR="005D4992" w:rsidRPr="0046241A">
        <w:rPr>
          <w:color w:val="auto"/>
          <w:sz w:val="24"/>
          <w:szCs w:val="22"/>
        </w:rPr>
        <w:t>i Tutor aziendali</w:t>
      </w:r>
      <w:r w:rsidR="0056537C" w:rsidRPr="0046241A">
        <w:rPr>
          <w:color w:val="auto"/>
          <w:sz w:val="24"/>
          <w:szCs w:val="22"/>
        </w:rPr>
        <w:t xml:space="preserve"> registrati alla piattaforma di poter rispondere con esito negativo o positivo alla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Default="005D4992" w:rsidP="006B3A2C">
      <w:pPr>
        <w:pStyle w:val="Heading3"/>
        <w:spacing w:after="120"/>
        <w:ind w:left="720"/>
      </w:pPr>
      <w:r>
        <w:t>3.2.4 RF_</w:t>
      </w:r>
      <w:r w:rsidR="004D42F7">
        <w:t>GS</w:t>
      </w:r>
      <w:r w:rsidR="009A3DB3">
        <w:t>TU</w:t>
      </w:r>
      <w:r>
        <w:t>: Gestione Studente</w:t>
      </w:r>
    </w:p>
    <w:p w:rsidR="005D4992" w:rsidRPr="0046241A" w:rsidRDefault="005D4992" w:rsidP="005725F2">
      <w:pPr>
        <w:spacing w:after="120"/>
        <w:ind w:left="1134"/>
        <w:rPr>
          <w:color w:val="auto"/>
          <w:sz w:val="24"/>
          <w:szCs w:val="22"/>
        </w:rPr>
      </w:pPr>
      <w:r w:rsidRPr="0046241A">
        <w:rPr>
          <w:b/>
          <w:color w:val="auto"/>
          <w:sz w:val="24"/>
          <w:szCs w:val="22"/>
        </w:rPr>
        <w:t>RF_</w:t>
      </w:r>
      <w:r w:rsidR="004D42F7" w:rsidRPr="0046241A">
        <w:rPr>
          <w:b/>
          <w:color w:val="auto"/>
          <w:sz w:val="24"/>
          <w:szCs w:val="22"/>
        </w:rPr>
        <w:t>GS</w:t>
      </w:r>
      <w:r w:rsidR="009A3DB3" w:rsidRPr="0046241A">
        <w:rPr>
          <w:b/>
          <w:color w:val="auto"/>
          <w:sz w:val="24"/>
          <w:szCs w:val="22"/>
        </w:rPr>
        <w:t>TU</w:t>
      </w:r>
      <w:r w:rsidR="004D42F7" w:rsidRPr="0046241A">
        <w:rPr>
          <w:b/>
          <w:color w:val="auto"/>
          <w:sz w:val="24"/>
          <w:szCs w:val="22"/>
        </w:rPr>
        <w:t>_</w:t>
      </w:r>
      <w:r w:rsidRPr="0046241A">
        <w:rPr>
          <w:b/>
          <w:color w:val="auto"/>
          <w:sz w:val="24"/>
          <w:szCs w:val="22"/>
        </w:rPr>
        <w:t>1 Aggiunta</w:t>
      </w:r>
      <w:r w:rsidR="004F65F3" w:rsidRPr="0046241A">
        <w:rPr>
          <w:b/>
          <w:color w:val="auto"/>
          <w:sz w:val="24"/>
          <w:szCs w:val="22"/>
        </w:rPr>
        <w:t xml:space="preserve"> del Curriculum</w:t>
      </w:r>
      <w:r w:rsidRPr="0046241A">
        <w:rPr>
          <w:b/>
          <w:color w:val="auto"/>
          <w:sz w:val="24"/>
          <w:szCs w:val="22"/>
        </w:rPr>
        <w:t>:</w:t>
      </w:r>
      <w:r w:rsidRPr="0046241A">
        <w:rPr>
          <w:color w:val="auto"/>
          <w:sz w:val="24"/>
          <w:szCs w:val="22"/>
        </w:rPr>
        <w:t xml:space="preserve"> Il sistema dovrà permettere agli studenti di poter aggiungere, il proprio curriculum o link alla pagina linkedin.</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2 Modifica del Curriculum:</w:t>
      </w:r>
      <w:r w:rsidR="00354B35" w:rsidRPr="0046241A">
        <w:rPr>
          <w:color w:val="auto"/>
          <w:sz w:val="24"/>
          <w:szCs w:val="22"/>
        </w:rPr>
        <w:t xml:space="preserve"> Il sistema dovrà permettere agli studenti di poter modificare il proprio curriculum o link alla pagina linkedin.</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3 Cancellazione del Curriculum:</w:t>
      </w:r>
      <w:r w:rsidR="00354B35" w:rsidRPr="0046241A">
        <w:rPr>
          <w:color w:val="auto"/>
          <w:sz w:val="24"/>
          <w:szCs w:val="22"/>
        </w:rPr>
        <w:t xml:space="preserve"> Il sistema dovrà permettere agli studenti di poter cancellare il proprio curriculum o link alla pagina linkedin.</w:t>
      </w:r>
      <w:r w:rsidR="00E235CC" w:rsidRPr="0046241A">
        <w:rPr>
          <w:color w:val="auto"/>
          <w:sz w:val="24"/>
          <w:szCs w:val="22"/>
        </w:rPr>
        <w:t xml:space="preserve"> (</w:t>
      </w:r>
      <w:r w:rsidR="00E235CC" w:rsidRPr="0046241A">
        <w:rPr>
          <w:b/>
          <w:color w:val="auto"/>
          <w:sz w:val="24"/>
          <w:szCs w:val="22"/>
        </w:rPr>
        <w:t>Priorità Bassa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lastRenderedPageBreak/>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4 Visualizzazione del Curriculum:</w:t>
      </w:r>
      <w:r w:rsidR="00354B35" w:rsidRPr="0046241A">
        <w:rPr>
          <w:color w:val="auto"/>
          <w:sz w:val="24"/>
          <w:szCs w:val="22"/>
        </w:rPr>
        <w:t xml:space="preserve"> Il sistema dovrà permettere agli studenti di poter visualizzare il proprio curriculum o link alla pagina linkedin allegato precedentemente.</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5D4992"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5</w:t>
      </w:r>
      <w:r w:rsidR="005D4992" w:rsidRPr="0046241A">
        <w:rPr>
          <w:b/>
          <w:color w:val="auto"/>
          <w:sz w:val="24"/>
          <w:szCs w:val="22"/>
        </w:rPr>
        <w:t xml:space="preserve"> Effettuazione domanda tirocinio interno: </w:t>
      </w:r>
      <w:r w:rsidR="005D4992" w:rsidRPr="0046241A">
        <w:rPr>
          <w:color w:val="auto"/>
          <w:sz w:val="24"/>
          <w:szCs w:val="22"/>
        </w:rPr>
        <w:t xml:space="preserve">Il sistema dovrà permettere allo studente di poter effettuare </w:t>
      </w:r>
      <w:r w:rsidR="006E5FAE" w:rsidRPr="0046241A">
        <w:rPr>
          <w:color w:val="auto"/>
          <w:sz w:val="24"/>
          <w:szCs w:val="22"/>
        </w:rPr>
        <w:t>domande</w:t>
      </w:r>
      <w:r w:rsidR="005D4992" w:rsidRPr="0046241A">
        <w:rPr>
          <w:color w:val="auto"/>
          <w:sz w:val="24"/>
          <w:szCs w:val="22"/>
        </w:rPr>
        <w:t xml:space="preserve"> di tirocinio interno </w:t>
      </w:r>
      <w:r w:rsidR="004F560D" w:rsidRPr="0046241A">
        <w:rPr>
          <w:color w:val="auto"/>
          <w:sz w:val="24"/>
          <w:szCs w:val="22"/>
        </w:rPr>
        <w:t>inserendo l’email del professore interessato.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 xml:space="preserve">6 Effettuazione domanda tirocinio esterno: </w:t>
      </w:r>
      <w:r w:rsidR="00354B35" w:rsidRPr="0046241A">
        <w:rPr>
          <w:color w:val="auto"/>
          <w:sz w:val="24"/>
          <w:szCs w:val="22"/>
        </w:rPr>
        <w:t xml:space="preserve">Il sistema dovrà permettere allo studente di poter effettuare </w:t>
      </w:r>
      <w:r w:rsidR="00B81F8E" w:rsidRPr="0046241A">
        <w:rPr>
          <w:color w:val="auto"/>
          <w:sz w:val="24"/>
          <w:szCs w:val="22"/>
        </w:rPr>
        <w:t>d</w:t>
      </w:r>
      <w:r w:rsidR="00354B35" w:rsidRPr="0046241A">
        <w:rPr>
          <w:color w:val="auto"/>
          <w:sz w:val="24"/>
          <w:szCs w:val="22"/>
        </w:rPr>
        <w:t xml:space="preserve">omande di tirocinio esterno </w:t>
      </w:r>
      <w:r w:rsidR="004F560D" w:rsidRPr="0046241A">
        <w:rPr>
          <w:color w:val="auto"/>
          <w:sz w:val="24"/>
          <w:szCs w:val="22"/>
        </w:rPr>
        <w:t>inserendo l’email del tutor aziendale interessato</w:t>
      </w:r>
      <w:r w:rsidR="00354B35"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7</w:t>
      </w:r>
      <w:r w:rsidR="005D4992" w:rsidRPr="0046241A">
        <w:rPr>
          <w:b/>
          <w:color w:val="auto"/>
          <w:sz w:val="24"/>
          <w:szCs w:val="22"/>
        </w:rPr>
        <w:t xml:space="preserve"> Conferma del tirocinio: </w:t>
      </w:r>
      <w:r w:rsidR="005D4992" w:rsidRPr="0046241A">
        <w:rPr>
          <w:color w:val="auto"/>
          <w:sz w:val="24"/>
          <w:szCs w:val="22"/>
        </w:rPr>
        <w:t xml:space="preserve">Il sistema dovrà permettere allo studente di poter </w:t>
      </w:r>
      <w:r w:rsidR="00354B35" w:rsidRPr="0046241A">
        <w:rPr>
          <w:color w:val="auto"/>
          <w:sz w:val="24"/>
          <w:szCs w:val="22"/>
        </w:rPr>
        <w:t xml:space="preserve">confermare tra le proposte di tirocinio accettate </w:t>
      </w:r>
      <w:r w:rsidR="005D4992" w:rsidRPr="0046241A">
        <w:rPr>
          <w:color w:val="auto"/>
          <w:sz w:val="24"/>
          <w:szCs w:val="22"/>
        </w:rPr>
        <w:t>quella che ritiene più opportuna.</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Pr="0046241A" w:rsidRDefault="004D42F7" w:rsidP="005725F2">
      <w:pPr>
        <w:spacing w:after="24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8</w:t>
      </w:r>
      <w:r w:rsidR="005D4992" w:rsidRPr="0046241A">
        <w:rPr>
          <w:b/>
          <w:color w:val="auto"/>
          <w:sz w:val="24"/>
          <w:szCs w:val="22"/>
        </w:rPr>
        <w:t xml:space="preserve"> Richiesta accettazione tirocinio effettuato nel passato: </w:t>
      </w:r>
      <w:r w:rsidR="005D4992" w:rsidRPr="0046241A">
        <w:rPr>
          <w:color w:val="auto"/>
          <w:sz w:val="24"/>
          <w:szCs w:val="22"/>
        </w:rPr>
        <w:t>Il sistema dovrà permettere allo studente di poter chiedere l’accettazione di un tirocinio effettuato in passato allegando i documenti/moduli opportuni.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A547B0" w:rsidRDefault="00A547B0" w:rsidP="006B3A2C">
      <w:pPr>
        <w:pStyle w:val="Heading3"/>
        <w:spacing w:after="120"/>
        <w:ind w:left="720"/>
      </w:pPr>
      <w:r>
        <w:t>3.2.5 RF_</w:t>
      </w:r>
      <w:r w:rsidR="009A3DB3">
        <w:t>GSG</w:t>
      </w:r>
      <w:r>
        <w:t>: Gestione Segreteria</w:t>
      </w:r>
    </w:p>
    <w:p w:rsidR="00240DEB" w:rsidRPr="0046241A" w:rsidRDefault="00A547B0" w:rsidP="005725F2">
      <w:pPr>
        <w:spacing w:after="120"/>
        <w:ind w:left="1134"/>
        <w:rPr>
          <w:color w:val="auto"/>
          <w:sz w:val="24"/>
          <w:szCs w:val="22"/>
        </w:rPr>
      </w:pPr>
      <w:bookmarkStart w:id="20" w:name="_Hlk496805229"/>
      <w:r w:rsidRPr="0046241A">
        <w:rPr>
          <w:b/>
          <w:color w:val="auto"/>
          <w:sz w:val="24"/>
          <w:szCs w:val="22"/>
        </w:rPr>
        <w:t>RF_</w:t>
      </w:r>
      <w:r w:rsidR="009A3DB3" w:rsidRPr="0046241A">
        <w:rPr>
          <w:b/>
          <w:color w:val="auto"/>
          <w:sz w:val="24"/>
          <w:szCs w:val="22"/>
        </w:rPr>
        <w:t>GSG_</w:t>
      </w:r>
      <w:r w:rsidRPr="0046241A">
        <w:rPr>
          <w:b/>
          <w:color w:val="auto"/>
          <w:sz w:val="24"/>
          <w:szCs w:val="22"/>
        </w:rPr>
        <w:t>1</w:t>
      </w:r>
      <w:r w:rsidR="007B1E44" w:rsidRPr="0046241A">
        <w:rPr>
          <w:b/>
          <w:color w:val="auto"/>
          <w:sz w:val="24"/>
          <w:szCs w:val="22"/>
        </w:rPr>
        <w:t xml:space="preserve"> Visualizzazione utenti registrati: </w:t>
      </w:r>
      <w:r w:rsidR="007B1E44" w:rsidRPr="0046241A">
        <w:rPr>
          <w:color w:val="auto"/>
          <w:sz w:val="24"/>
          <w:szCs w:val="22"/>
        </w:rPr>
        <w:t>Il sistema dovrà permettere alla segreteria di visualizzare tutti gli utenti registrati alla piattaforma.</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bookmarkEnd w:id="20"/>
    <w:p w:rsidR="00240DEB" w:rsidRPr="0046241A" w:rsidRDefault="009A3DB3" w:rsidP="005725F2">
      <w:pPr>
        <w:spacing w:after="120"/>
        <w:ind w:left="1134"/>
        <w:rPr>
          <w:color w:val="auto"/>
          <w:sz w:val="24"/>
          <w:szCs w:val="22"/>
        </w:rPr>
      </w:pPr>
      <w:r w:rsidRPr="0046241A">
        <w:rPr>
          <w:b/>
          <w:color w:val="auto"/>
          <w:sz w:val="24"/>
          <w:szCs w:val="22"/>
        </w:rPr>
        <w:t>RF_GSG_</w:t>
      </w:r>
      <w:r w:rsidR="007B1E44" w:rsidRPr="0046241A">
        <w:rPr>
          <w:b/>
          <w:color w:val="auto"/>
          <w:sz w:val="24"/>
          <w:szCs w:val="22"/>
        </w:rPr>
        <w:t xml:space="preserve">2 Convalida dei tirocini: </w:t>
      </w:r>
      <w:r w:rsidR="007B1E44" w:rsidRPr="0046241A">
        <w:rPr>
          <w:color w:val="auto"/>
          <w:sz w:val="24"/>
          <w:szCs w:val="22"/>
        </w:rPr>
        <w:t xml:space="preserve">Il sistema dovrà permettere alla segreteria di convalidare i tirocini </w:t>
      </w:r>
      <w:r w:rsidR="004221A7" w:rsidRPr="0046241A">
        <w:rPr>
          <w:color w:val="auto"/>
          <w:sz w:val="24"/>
          <w:szCs w:val="22"/>
        </w:rPr>
        <w:t>(anche quelli non effettuati attraverso la piattaforma</w:t>
      </w:r>
      <w:r w:rsidR="00423358" w:rsidRPr="0046241A">
        <w:rPr>
          <w:color w:val="auto"/>
          <w:sz w:val="24"/>
          <w:szCs w:val="22"/>
        </w:rPr>
        <w:t>)</w:t>
      </w:r>
      <w:r w:rsidR="007B1E44"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9A3DB3" w:rsidP="005725F2">
      <w:pPr>
        <w:spacing w:after="240"/>
        <w:ind w:left="1134"/>
        <w:rPr>
          <w:color w:val="auto"/>
          <w:sz w:val="24"/>
          <w:szCs w:val="22"/>
        </w:rPr>
      </w:pPr>
      <w:bookmarkStart w:id="21" w:name="_Hlk500409977"/>
      <w:r w:rsidRPr="0046241A">
        <w:rPr>
          <w:b/>
          <w:color w:val="auto"/>
          <w:sz w:val="24"/>
          <w:szCs w:val="22"/>
        </w:rPr>
        <w:t>RF_GSG_</w:t>
      </w:r>
      <w:r w:rsidR="00A547B0" w:rsidRPr="0046241A">
        <w:rPr>
          <w:b/>
          <w:color w:val="auto"/>
          <w:sz w:val="24"/>
          <w:szCs w:val="22"/>
        </w:rPr>
        <w:t xml:space="preserve">3 </w:t>
      </w:r>
      <w:r w:rsidR="00D74229" w:rsidRPr="0046241A">
        <w:rPr>
          <w:b/>
          <w:color w:val="auto"/>
          <w:sz w:val="24"/>
          <w:szCs w:val="22"/>
        </w:rPr>
        <w:t>Visualizza tirocini</w:t>
      </w:r>
      <w:r w:rsidR="00A547B0" w:rsidRPr="0046241A">
        <w:rPr>
          <w:b/>
          <w:color w:val="auto"/>
          <w:sz w:val="24"/>
          <w:szCs w:val="22"/>
        </w:rPr>
        <w:t>:</w:t>
      </w:r>
      <w:r w:rsidR="00421DFD" w:rsidRPr="0046241A">
        <w:rPr>
          <w:color w:val="auto"/>
          <w:sz w:val="24"/>
          <w:szCs w:val="22"/>
        </w:rPr>
        <w:t xml:space="preserve"> Il s</w:t>
      </w:r>
      <w:r w:rsidR="00A547B0" w:rsidRPr="0046241A">
        <w:rPr>
          <w:color w:val="auto"/>
          <w:sz w:val="24"/>
          <w:szCs w:val="22"/>
        </w:rPr>
        <w:t xml:space="preserve">istema dovrà permettere alla segreteria di poter </w:t>
      </w:r>
      <w:bookmarkStart w:id="22" w:name="_tr8l8yoynalq"/>
      <w:bookmarkStart w:id="23" w:name="_4eodvyeqmp1r"/>
      <w:bookmarkStart w:id="24" w:name="_ib8dn7kykd5f"/>
      <w:bookmarkStart w:id="25" w:name="_pijvx8tp9pq5"/>
      <w:bookmarkEnd w:id="22"/>
      <w:bookmarkEnd w:id="23"/>
      <w:bookmarkEnd w:id="24"/>
      <w:bookmarkEnd w:id="25"/>
      <w:r w:rsidR="00D74229" w:rsidRPr="0046241A">
        <w:rPr>
          <w:color w:val="auto"/>
          <w:sz w:val="24"/>
          <w:szCs w:val="22"/>
        </w:rPr>
        <w:t>visualizzare tutti i tirocini.</w:t>
      </w:r>
      <w:r w:rsidR="00E235CC" w:rsidRPr="0046241A">
        <w:rPr>
          <w:color w:val="auto"/>
          <w:sz w:val="24"/>
          <w:szCs w:val="22"/>
        </w:rPr>
        <w:t xml:space="preserve"> (</w:t>
      </w:r>
      <w:r w:rsidR="00E235CC" w:rsidRPr="0046241A">
        <w:rPr>
          <w:b/>
          <w:color w:val="auto"/>
          <w:sz w:val="24"/>
          <w:szCs w:val="22"/>
        </w:rPr>
        <w:t>Priorità Bassa</w:t>
      </w:r>
      <w:r w:rsidR="00E235CC" w:rsidRPr="0046241A">
        <w:rPr>
          <w:color w:val="auto"/>
          <w:sz w:val="24"/>
          <w:szCs w:val="22"/>
        </w:rPr>
        <w:t>)</w:t>
      </w:r>
    </w:p>
    <w:p w:rsidR="00240DEB" w:rsidRDefault="007B1E44">
      <w:pPr>
        <w:pStyle w:val="Heading2"/>
      </w:pPr>
      <w:bookmarkStart w:id="26" w:name="_Toc505100589"/>
      <w:bookmarkEnd w:id="21"/>
      <w:r>
        <w:t>3.3 Requisiti non funzionali</w:t>
      </w:r>
      <w:bookmarkEnd w:id="26"/>
    </w:p>
    <w:p w:rsidR="00240DEB" w:rsidRDefault="007B1E44" w:rsidP="006B3A2C">
      <w:pPr>
        <w:pStyle w:val="Heading3"/>
        <w:spacing w:after="120"/>
        <w:ind w:left="720"/>
      </w:pPr>
      <w:bookmarkStart w:id="27" w:name="_Ref498008628"/>
      <w:r>
        <w:t>3.3.1 Usabilità</w:t>
      </w:r>
      <w:bookmarkEnd w:id="27"/>
      <w:r w:rsidR="00DA6779">
        <w:fldChar w:fldCharType="begin"/>
      </w:r>
      <w:r w:rsidR="00DA6779">
        <w:instrText xml:space="preserve"> XE "</w:instrText>
      </w:r>
      <w:r w:rsidR="00DA6779" w:rsidRPr="006A6400">
        <w:instrText>3.3.1 Usabilità</w:instrText>
      </w:r>
      <w:r w:rsidR="00DA6779">
        <w:instrText xml:space="preserve">" </w:instrText>
      </w:r>
      <w:r w:rsidR="00DA6779">
        <w:fldChar w:fldCharType="end"/>
      </w:r>
    </w:p>
    <w:p w:rsidR="004221A7" w:rsidRPr="0046241A" w:rsidRDefault="004221A7" w:rsidP="006B3A2C">
      <w:pPr>
        <w:spacing w:after="120"/>
        <w:ind w:left="1134"/>
        <w:rPr>
          <w:color w:val="auto"/>
          <w:sz w:val="24"/>
          <w:szCs w:val="24"/>
        </w:rPr>
      </w:pPr>
      <w:r w:rsidRPr="0046241A">
        <w:rPr>
          <w:b/>
          <w:color w:val="auto"/>
          <w:sz w:val="24"/>
          <w:szCs w:val="22"/>
        </w:rPr>
        <w:t>NRF_3.3.1.1: Facilità d’uso:</w:t>
      </w:r>
      <w:r w:rsidRPr="0046241A">
        <w:rPr>
          <w:color w:val="auto"/>
          <w:sz w:val="24"/>
          <w:szCs w:val="22"/>
        </w:rPr>
        <w:t xml:space="preserve"> Il sistema deve essere facile da apprendere ed intuitivo </w:t>
      </w:r>
      <w:r w:rsidRPr="0046241A">
        <w:rPr>
          <w:color w:val="auto"/>
          <w:sz w:val="24"/>
          <w:szCs w:val="24"/>
        </w:rPr>
        <w:t>da utilizzare.</w:t>
      </w:r>
    </w:p>
    <w:p w:rsidR="004221A7" w:rsidRPr="0046241A" w:rsidRDefault="004221A7" w:rsidP="006B3A2C">
      <w:pPr>
        <w:spacing w:after="120"/>
        <w:ind w:left="1134"/>
        <w:rPr>
          <w:color w:val="auto"/>
          <w:sz w:val="24"/>
          <w:szCs w:val="24"/>
        </w:rPr>
      </w:pPr>
      <w:r w:rsidRPr="0046241A">
        <w:rPr>
          <w:b/>
          <w:color w:val="auto"/>
          <w:sz w:val="24"/>
          <w:szCs w:val="24"/>
        </w:rPr>
        <w:t>NRF_3.3.1.2: Navigazione agevole:</w:t>
      </w:r>
      <w:r w:rsidRPr="0046241A">
        <w:rPr>
          <w:color w:val="auto"/>
          <w:sz w:val="24"/>
          <w:szCs w:val="24"/>
        </w:rPr>
        <w:t xml:space="preserve"> Il sistema deve consentire la navigazione agevole per la fruizione delle funzionalità da lui offerte.</w:t>
      </w:r>
    </w:p>
    <w:p w:rsidR="004221A7" w:rsidRPr="0046241A" w:rsidRDefault="004221A7" w:rsidP="006B3A2C">
      <w:pPr>
        <w:spacing w:after="240"/>
        <w:ind w:left="1134"/>
        <w:rPr>
          <w:color w:val="auto"/>
          <w:sz w:val="24"/>
          <w:szCs w:val="24"/>
        </w:rPr>
      </w:pPr>
      <w:r w:rsidRPr="0046241A">
        <w:rPr>
          <w:b/>
          <w:color w:val="auto"/>
          <w:sz w:val="24"/>
          <w:szCs w:val="24"/>
        </w:rPr>
        <w:t>NRF_3.3.1.3: Usabilità universale:</w:t>
      </w:r>
      <w:r w:rsidRPr="0046241A">
        <w:rPr>
          <w:color w:val="auto"/>
          <w:sz w:val="24"/>
          <w:szCs w:val="24"/>
        </w:rPr>
        <w:t xml:space="preserve"> Il sistema deve permetterne l’utilizzo anche senza consultare la documentazione.</w:t>
      </w:r>
    </w:p>
    <w:p w:rsidR="00240DEB" w:rsidRDefault="007B1E44" w:rsidP="006B3A2C">
      <w:pPr>
        <w:pStyle w:val="Heading3"/>
        <w:spacing w:after="120"/>
        <w:ind w:left="720"/>
      </w:pPr>
      <w:bookmarkStart w:id="28" w:name="_Ref498008634"/>
      <w:r>
        <w:t>3.3.2 Affidabilità</w:t>
      </w:r>
      <w:bookmarkEnd w:id="28"/>
      <w:r w:rsidR="00DA6779">
        <w:fldChar w:fldCharType="begin"/>
      </w:r>
      <w:r w:rsidR="00DA6779">
        <w:instrText xml:space="preserve"> XE "</w:instrText>
      </w:r>
      <w:r w:rsidR="00DA6779" w:rsidRPr="003E6DB1">
        <w:instrText>3.3.2 Affidabilità</w:instrText>
      </w:r>
      <w:r w:rsidR="00DA6779">
        <w:instrText xml:space="preserve">" </w:instrText>
      </w:r>
      <w:r w:rsidR="00DA6779">
        <w:fldChar w:fldCharType="end"/>
      </w:r>
    </w:p>
    <w:p w:rsidR="003D09D4" w:rsidRPr="0046241A" w:rsidRDefault="003D09D4" w:rsidP="006B3A2C">
      <w:pPr>
        <w:spacing w:after="240"/>
        <w:ind w:left="1134"/>
        <w:rPr>
          <w:color w:val="auto"/>
          <w:sz w:val="24"/>
          <w:szCs w:val="22"/>
        </w:rPr>
      </w:pPr>
      <w:r w:rsidRPr="0046241A">
        <w:rPr>
          <w:b/>
          <w:color w:val="auto"/>
          <w:sz w:val="24"/>
          <w:szCs w:val="22"/>
        </w:rPr>
        <w:t xml:space="preserve">NRF_3.3.2.1: Gestione domande: </w:t>
      </w:r>
      <w:r w:rsidRPr="0046241A">
        <w:rPr>
          <w:color w:val="auto"/>
          <w:sz w:val="24"/>
          <w:szCs w:val="22"/>
        </w:rPr>
        <w:t>Affidabilità da garantire soprattutto per quanto riguarda la gestione corretta delle domande.</w:t>
      </w:r>
    </w:p>
    <w:p w:rsidR="00240DEB" w:rsidRDefault="007B1E44" w:rsidP="006B3A2C">
      <w:pPr>
        <w:pStyle w:val="Heading3"/>
        <w:spacing w:after="120"/>
        <w:ind w:left="720"/>
      </w:pPr>
      <w:bookmarkStart w:id="29" w:name="_Ref498008636"/>
      <w:r>
        <w:lastRenderedPageBreak/>
        <w:t>3.3.3 Prestazioni</w:t>
      </w:r>
      <w:bookmarkEnd w:id="29"/>
      <w:r w:rsidR="00DA6779">
        <w:fldChar w:fldCharType="begin"/>
      </w:r>
      <w:r w:rsidR="00DA6779">
        <w:instrText xml:space="preserve"> XE "</w:instrText>
      </w:r>
      <w:r w:rsidR="00DA6779" w:rsidRPr="009F1F44">
        <w:instrText>3.3.3 Prestazioni</w:instrText>
      </w:r>
      <w:r w:rsidR="00DA6779">
        <w:instrText xml:space="preserve">" </w:instrText>
      </w:r>
      <w:r w:rsidR="00DA6779">
        <w:fldChar w:fldCharType="end"/>
      </w:r>
    </w:p>
    <w:p w:rsidR="003D09D4" w:rsidRPr="0046241A" w:rsidRDefault="003D09D4" w:rsidP="006B3A2C">
      <w:pPr>
        <w:spacing w:after="120"/>
        <w:ind w:left="1134"/>
        <w:rPr>
          <w:color w:val="auto"/>
          <w:sz w:val="24"/>
          <w:szCs w:val="22"/>
        </w:rPr>
      </w:pPr>
      <w:r w:rsidRPr="0046241A">
        <w:rPr>
          <w:b/>
          <w:color w:val="auto"/>
          <w:sz w:val="24"/>
          <w:szCs w:val="22"/>
        </w:rPr>
        <w:t xml:space="preserve">NRF_3.3.3.1: Sistema Responsive: </w:t>
      </w:r>
      <w:r w:rsidRPr="0046241A">
        <w:rPr>
          <w:color w:val="auto"/>
          <w:sz w:val="24"/>
          <w:szCs w:val="22"/>
        </w:rPr>
        <w:t>Il sistema deve essere responsive per adattarsi a qualsiasi schermo.</w:t>
      </w:r>
    </w:p>
    <w:p w:rsidR="003D09D4" w:rsidRPr="0046241A" w:rsidRDefault="003D09D4" w:rsidP="006B3A2C">
      <w:pPr>
        <w:spacing w:after="120"/>
        <w:ind w:left="1134"/>
        <w:rPr>
          <w:color w:val="auto"/>
          <w:sz w:val="24"/>
          <w:szCs w:val="22"/>
        </w:rPr>
      </w:pPr>
      <w:r w:rsidRPr="0046241A">
        <w:rPr>
          <w:b/>
          <w:color w:val="auto"/>
          <w:sz w:val="24"/>
          <w:szCs w:val="22"/>
        </w:rPr>
        <w:t>NRF_3.3.3.2: Navigazione Concorrente:</w:t>
      </w:r>
      <w:r w:rsidRPr="0046241A">
        <w:rPr>
          <w:color w:val="auto"/>
          <w:sz w:val="24"/>
          <w:szCs w:val="22"/>
        </w:rPr>
        <w:t xml:space="preserve"> Il sistema deve funzionare al meglio anche con un elevato numero di utenti connessi contemporaneamente. (100 utenti).</w:t>
      </w:r>
    </w:p>
    <w:p w:rsidR="003D09D4" w:rsidRPr="0046241A" w:rsidRDefault="003D09D4" w:rsidP="006B3A2C">
      <w:pPr>
        <w:spacing w:after="120"/>
        <w:ind w:left="1134"/>
        <w:rPr>
          <w:color w:val="auto"/>
          <w:sz w:val="24"/>
          <w:szCs w:val="22"/>
        </w:rPr>
      </w:pPr>
      <w:r w:rsidRPr="0046241A">
        <w:rPr>
          <w:b/>
          <w:color w:val="auto"/>
          <w:sz w:val="24"/>
          <w:szCs w:val="22"/>
        </w:rPr>
        <w:t>NRF_3.3.3.3: Quantità dei dati:</w:t>
      </w:r>
      <w:r w:rsidRPr="0046241A">
        <w:rPr>
          <w:color w:val="auto"/>
          <w:sz w:val="24"/>
          <w:szCs w:val="22"/>
        </w:rPr>
        <w:t xml:space="preserve"> Il sistema deve gestire i dati relativi a tutti gli studenti di Tirocinio 2.5 e le loro informazioni personali. Sarà necessario quindi un grande spazio per conservare questi dati.</w:t>
      </w:r>
    </w:p>
    <w:p w:rsidR="003D09D4" w:rsidRPr="0046241A" w:rsidRDefault="003D09D4" w:rsidP="006B3A2C">
      <w:pPr>
        <w:spacing w:after="120"/>
        <w:ind w:left="1134"/>
        <w:rPr>
          <w:color w:val="auto"/>
          <w:sz w:val="24"/>
          <w:szCs w:val="22"/>
        </w:rPr>
      </w:pPr>
      <w:r w:rsidRPr="0046241A">
        <w:rPr>
          <w:b/>
          <w:color w:val="auto"/>
          <w:sz w:val="24"/>
          <w:szCs w:val="22"/>
        </w:rPr>
        <w:t>NRF_3.3.3.4: Disponibilità:</w:t>
      </w:r>
      <w:r w:rsidRPr="0046241A">
        <w:rPr>
          <w:color w:val="auto"/>
          <w:sz w:val="24"/>
          <w:szCs w:val="22"/>
        </w:rPr>
        <w:t xml:space="preserve"> Il sistema deve essere disponibile costantemente per permettere agli utenti di usufruirne in qualsiasi momento, 24 ore su 24. </w:t>
      </w:r>
    </w:p>
    <w:p w:rsidR="003D09D4" w:rsidRPr="0046241A" w:rsidRDefault="003D09D4" w:rsidP="006B3A2C">
      <w:pPr>
        <w:spacing w:after="240"/>
        <w:ind w:left="1134"/>
        <w:rPr>
          <w:color w:val="auto"/>
          <w:sz w:val="24"/>
          <w:szCs w:val="22"/>
        </w:rPr>
      </w:pPr>
      <w:r w:rsidRPr="0046241A">
        <w:rPr>
          <w:b/>
          <w:color w:val="auto"/>
          <w:sz w:val="24"/>
          <w:szCs w:val="22"/>
        </w:rPr>
        <w:t>NRF_3.3.3.5: Tempi di risposta brevi:</w:t>
      </w:r>
      <w:r w:rsidRPr="0046241A">
        <w:rPr>
          <w:color w:val="auto"/>
          <w:sz w:val="24"/>
          <w:szCs w:val="22"/>
        </w:rPr>
        <w:t xml:space="preserve"> Il sistema deve fornire il risultato delle operazioni dell’utente in un tempo non superiore ai 5 secondi.</w:t>
      </w:r>
    </w:p>
    <w:p w:rsidR="00240DEB" w:rsidRDefault="007B1E44" w:rsidP="006B3A2C">
      <w:pPr>
        <w:pStyle w:val="Heading3"/>
        <w:spacing w:after="120"/>
        <w:ind w:left="720"/>
      </w:pPr>
      <w:bookmarkStart w:id="30" w:name="_Ref498008638"/>
      <w:r>
        <w:t>3.3.4 Supportabilità</w:t>
      </w:r>
      <w:bookmarkEnd w:id="30"/>
      <w:r w:rsidR="00DA6779">
        <w:fldChar w:fldCharType="begin"/>
      </w:r>
      <w:r w:rsidR="00DA6779">
        <w:instrText xml:space="preserve"> XE "</w:instrText>
      </w:r>
      <w:r w:rsidR="00DA6779" w:rsidRPr="00EA30A2">
        <w:instrText>3.3.4 Supportabilità</w:instrText>
      </w:r>
      <w:r w:rsidR="00DA6779">
        <w:instrText xml:space="preserve">" </w:instrText>
      </w:r>
      <w:r w:rsidR="00DA6779">
        <w:fldChar w:fldCharType="end"/>
      </w:r>
    </w:p>
    <w:p w:rsidR="003D09D4" w:rsidRPr="0046241A" w:rsidRDefault="003D09D4" w:rsidP="006B3A2C">
      <w:pPr>
        <w:spacing w:after="240"/>
        <w:ind w:left="1134"/>
        <w:rPr>
          <w:color w:val="auto"/>
          <w:sz w:val="24"/>
          <w:szCs w:val="22"/>
        </w:rPr>
      </w:pPr>
      <w:r w:rsidRPr="0046241A">
        <w:rPr>
          <w:b/>
          <w:color w:val="auto"/>
          <w:sz w:val="24"/>
          <w:szCs w:val="22"/>
        </w:rPr>
        <w:t>NRF_3.3.4.1:</w:t>
      </w:r>
      <w:r w:rsidRPr="0046241A">
        <w:rPr>
          <w:color w:val="auto"/>
          <w:sz w:val="24"/>
          <w:szCs w:val="22"/>
        </w:rPr>
        <w:t xml:space="preserve"> </w:t>
      </w:r>
      <w:r w:rsidRPr="0046241A">
        <w:rPr>
          <w:b/>
          <w:color w:val="auto"/>
          <w:sz w:val="24"/>
          <w:szCs w:val="22"/>
        </w:rPr>
        <w:t xml:space="preserve">Sistemi </w:t>
      </w:r>
      <w:r w:rsidR="006935C0" w:rsidRPr="0046241A">
        <w:rPr>
          <w:b/>
          <w:color w:val="auto"/>
          <w:sz w:val="24"/>
          <w:szCs w:val="22"/>
        </w:rPr>
        <w:t>di navigazione web</w:t>
      </w:r>
      <w:r w:rsidRPr="0046241A">
        <w:rPr>
          <w:b/>
          <w:color w:val="auto"/>
          <w:sz w:val="24"/>
          <w:szCs w:val="22"/>
        </w:rPr>
        <w:t xml:space="preserve">: </w:t>
      </w:r>
      <w:r w:rsidRPr="0046241A">
        <w:rPr>
          <w:color w:val="auto"/>
          <w:sz w:val="24"/>
          <w:szCs w:val="22"/>
        </w:rPr>
        <w:t xml:space="preserve">Il sistema </w:t>
      </w:r>
      <w:r w:rsidR="006935C0" w:rsidRPr="0046241A">
        <w:rPr>
          <w:color w:val="auto"/>
          <w:sz w:val="24"/>
          <w:szCs w:val="22"/>
        </w:rPr>
        <w:t>non permetterà il supporto per sistemi di navigazione web oramai obsoleti</w:t>
      </w:r>
      <w:r w:rsidRPr="0046241A">
        <w:rPr>
          <w:color w:val="auto"/>
          <w:sz w:val="24"/>
          <w:szCs w:val="22"/>
        </w:rPr>
        <w:t>.</w:t>
      </w:r>
    </w:p>
    <w:p w:rsidR="00240DEB" w:rsidRDefault="007B1E44" w:rsidP="006B3A2C">
      <w:pPr>
        <w:pStyle w:val="Heading3"/>
        <w:spacing w:after="120"/>
        <w:ind w:left="720"/>
      </w:pPr>
      <w:bookmarkStart w:id="31" w:name="_Ref498008640"/>
      <w:r>
        <w:t>3.3.5 Implementazione</w:t>
      </w:r>
      <w:bookmarkEnd w:id="31"/>
      <w:r w:rsidR="00DA6779">
        <w:fldChar w:fldCharType="begin"/>
      </w:r>
      <w:r w:rsidR="00DA6779">
        <w:instrText xml:space="preserve"> XE "</w:instrText>
      </w:r>
      <w:r w:rsidR="00DA6779" w:rsidRPr="007A6F88">
        <w:instrText>3.3.5 Implementazione</w:instrText>
      </w:r>
      <w:r w:rsidR="00DA6779">
        <w:instrText xml:space="preserve">" </w:instrText>
      </w:r>
      <w:r w:rsidR="00DA6779">
        <w:fldChar w:fldCharType="end"/>
      </w:r>
    </w:p>
    <w:p w:rsidR="003D09D4" w:rsidRPr="0046241A" w:rsidRDefault="003D09D4" w:rsidP="006B3A2C">
      <w:pPr>
        <w:spacing w:after="120"/>
        <w:ind w:left="1134"/>
        <w:rPr>
          <w:color w:val="auto"/>
          <w:sz w:val="24"/>
          <w:szCs w:val="22"/>
        </w:rPr>
      </w:pPr>
      <w:r w:rsidRPr="0046241A">
        <w:rPr>
          <w:b/>
          <w:color w:val="auto"/>
          <w:sz w:val="24"/>
          <w:szCs w:val="22"/>
        </w:rPr>
        <w:t>NRF_3.3.5.1:</w:t>
      </w:r>
      <w:r w:rsidRPr="0046241A">
        <w:rPr>
          <w:color w:val="auto"/>
          <w:sz w:val="24"/>
          <w:szCs w:val="22"/>
        </w:rPr>
        <w:t xml:space="preserve"> </w:t>
      </w:r>
      <w:r w:rsidRPr="0046241A">
        <w:rPr>
          <w:b/>
          <w:color w:val="auto"/>
          <w:sz w:val="24"/>
          <w:szCs w:val="22"/>
        </w:rPr>
        <w:t xml:space="preserve">Piattaforma web: </w:t>
      </w:r>
      <w:r w:rsidRPr="0046241A">
        <w:rPr>
          <w:color w:val="auto"/>
          <w:sz w:val="24"/>
          <w:szCs w:val="22"/>
        </w:rPr>
        <w:t xml:space="preserve">Il sistema deve essere ottimizzato per il web. </w:t>
      </w:r>
    </w:p>
    <w:p w:rsidR="003D09D4" w:rsidRPr="0046241A" w:rsidRDefault="006935C0" w:rsidP="006B3A2C">
      <w:pPr>
        <w:spacing w:after="120"/>
        <w:ind w:left="1134"/>
        <w:rPr>
          <w:color w:val="auto"/>
          <w:sz w:val="24"/>
          <w:szCs w:val="22"/>
        </w:rPr>
      </w:pPr>
      <w:r w:rsidRPr="0046241A">
        <w:rPr>
          <w:b/>
          <w:color w:val="auto"/>
          <w:sz w:val="24"/>
          <w:szCs w:val="22"/>
        </w:rPr>
        <w:t>NRF_3.3.5.3: Recupero dati</w:t>
      </w:r>
      <w:r w:rsidR="003D09D4" w:rsidRPr="0046241A">
        <w:rPr>
          <w:b/>
          <w:color w:val="auto"/>
          <w:sz w:val="24"/>
          <w:szCs w:val="22"/>
        </w:rPr>
        <w:t xml:space="preserve">: </w:t>
      </w:r>
      <w:r w:rsidR="003D09D4" w:rsidRPr="0046241A">
        <w:rPr>
          <w:color w:val="auto"/>
          <w:sz w:val="24"/>
          <w:szCs w:val="22"/>
        </w:rPr>
        <w:t>Il sistema deve reperire i dati da un database.</w:t>
      </w:r>
    </w:p>
    <w:p w:rsidR="003D09D4" w:rsidRPr="0046241A" w:rsidRDefault="003D09D4" w:rsidP="006B3A2C">
      <w:pPr>
        <w:spacing w:after="240"/>
        <w:ind w:left="1134"/>
        <w:rPr>
          <w:color w:val="auto"/>
          <w:sz w:val="24"/>
          <w:szCs w:val="22"/>
        </w:rPr>
      </w:pPr>
      <w:r w:rsidRPr="0046241A">
        <w:rPr>
          <w:b/>
          <w:color w:val="auto"/>
          <w:sz w:val="24"/>
          <w:szCs w:val="22"/>
        </w:rPr>
        <w:t>NRF_3.3.5.4:</w:t>
      </w:r>
      <w:r w:rsidRPr="0046241A">
        <w:rPr>
          <w:color w:val="auto"/>
          <w:sz w:val="24"/>
          <w:szCs w:val="22"/>
        </w:rPr>
        <w:t xml:space="preserve"> </w:t>
      </w:r>
      <w:r w:rsidRPr="0046241A">
        <w:rPr>
          <w:b/>
          <w:color w:val="auto"/>
          <w:sz w:val="24"/>
          <w:szCs w:val="22"/>
        </w:rPr>
        <w:t xml:space="preserve">Interfaccia grafica: </w:t>
      </w:r>
      <w:r w:rsidRPr="0046241A">
        <w:rPr>
          <w:color w:val="auto"/>
          <w:sz w:val="24"/>
          <w:szCs w:val="22"/>
        </w:rPr>
        <w:t xml:space="preserve">Il sistema deve fornire un’interfaccia agli utenti (studenti, tutor </w:t>
      </w:r>
      <w:r w:rsidR="006935C0" w:rsidRPr="0046241A">
        <w:rPr>
          <w:color w:val="auto"/>
          <w:sz w:val="24"/>
          <w:szCs w:val="22"/>
        </w:rPr>
        <w:t xml:space="preserve">aziendali, professori </w:t>
      </w:r>
      <w:r w:rsidRPr="0046241A">
        <w:rPr>
          <w:color w:val="auto"/>
          <w:sz w:val="24"/>
          <w:szCs w:val="22"/>
        </w:rPr>
        <w:t>e segretari) per facilitare il lavoro svolto di orga</w:t>
      </w:r>
      <w:r w:rsidR="006935C0" w:rsidRPr="0046241A">
        <w:rPr>
          <w:color w:val="auto"/>
          <w:sz w:val="24"/>
          <w:szCs w:val="22"/>
        </w:rPr>
        <w:t>nizzazione e di gestione di un tirocinio</w:t>
      </w:r>
      <w:r w:rsidRPr="0046241A">
        <w:rPr>
          <w:color w:val="auto"/>
          <w:sz w:val="24"/>
          <w:szCs w:val="22"/>
        </w:rPr>
        <w:t>.</w:t>
      </w:r>
    </w:p>
    <w:p w:rsidR="00240DEB" w:rsidRDefault="00692D3B" w:rsidP="006B3A2C">
      <w:pPr>
        <w:pStyle w:val="Heading3"/>
        <w:spacing w:after="120"/>
        <w:ind w:left="720"/>
      </w:pPr>
      <w:bookmarkStart w:id="32" w:name="_Ref498008686"/>
      <w:r>
        <w:t>3.3.6 Interfacce</w:t>
      </w:r>
      <w:bookmarkEnd w:id="32"/>
      <w:r w:rsidR="00DA6779">
        <w:fldChar w:fldCharType="begin"/>
      </w:r>
      <w:r w:rsidR="00DA6779">
        <w:instrText xml:space="preserve"> XE "</w:instrText>
      </w:r>
      <w:r w:rsidR="00DA6779" w:rsidRPr="009E268C">
        <w:instrText>3.3.6 Interfacce</w:instrText>
      </w:r>
      <w:r w:rsidR="00DA6779">
        <w:instrText xml:space="preserve">" </w:instrText>
      </w:r>
      <w:r w:rsidR="00DA6779">
        <w:fldChar w:fldCharType="end"/>
      </w:r>
    </w:p>
    <w:p w:rsidR="006935C0" w:rsidRPr="0046241A" w:rsidRDefault="006935C0" w:rsidP="006B3A2C">
      <w:pPr>
        <w:spacing w:after="240"/>
        <w:ind w:left="1134"/>
        <w:rPr>
          <w:color w:val="auto"/>
          <w:sz w:val="24"/>
          <w:szCs w:val="22"/>
        </w:rPr>
      </w:pPr>
      <w:r w:rsidRPr="0046241A">
        <w:rPr>
          <w:b/>
          <w:color w:val="auto"/>
          <w:sz w:val="24"/>
          <w:szCs w:val="22"/>
        </w:rPr>
        <w:t>NRF_3.3.6.1:</w:t>
      </w:r>
      <w:r w:rsidRPr="0046241A">
        <w:rPr>
          <w:color w:val="auto"/>
          <w:sz w:val="24"/>
          <w:szCs w:val="22"/>
        </w:rPr>
        <w:t xml:space="preserve"> </w:t>
      </w:r>
      <w:r w:rsidRPr="0046241A">
        <w:rPr>
          <w:b/>
          <w:color w:val="auto"/>
          <w:sz w:val="24"/>
          <w:szCs w:val="22"/>
        </w:rPr>
        <w:t xml:space="preserve">Interfaccia user </w:t>
      </w:r>
      <w:proofErr w:type="spellStart"/>
      <w:r w:rsidRPr="0046241A">
        <w:rPr>
          <w:b/>
          <w:color w:val="auto"/>
          <w:sz w:val="24"/>
          <w:szCs w:val="22"/>
        </w:rPr>
        <w:t>friendly</w:t>
      </w:r>
      <w:proofErr w:type="spellEnd"/>
      <w:r w:rsidRPr="0046241A">
        <w:rPr>
          <w:b/>
          <w:color w:val="auto"/>
          <w:sz w:val="24"/>
          <w:szCs w:val="22"/>
        </w:rPr>
        <w:t xml:space="preserve">: </w:t>
      </w:r>
      <w:r w:rsidRPr="0046241A">
        <w:rPr>
          <w:color w:val="auto"/>
          <w:sz w:val="24"/>
          <w:szCs w:val="22"/>
        </w:rPr>
        <w:t xml:space="preserve">Il sistema fornirà </w:t>
      </w:r>
      <w:r w:rsidR="001E7B17" w:rsidRPr="0046241A">
        <w:rPr>
          <w:color w:val="auto"/>
          <w:sz w:val="24"/>
          <w:szCs w:val="22"/>
        </w:rPr>
        <w:t>un’interfaccia</w:t>
      </w:r>
      <w:r w:rsidRPr="0046241A">
        <w:rPr>
          <w:color w:val="auto"/>
          <w:sz w:val="24"/>
          <w:szCs w:val="22"/>
        </w:rPr>
        <w:t xml:space="preserve"> user </w:t>
      </w:r>
      <w:proofErr w:type="spellStart"/>
      <w:r w:rsidRPr="0046241A">
        <w:rPr>
          <w:color w:val="auto"/>
          <w:sz w:val="24"/>
          <w:szCs w:val="22"/>
        </w:rPr>
        <w:t>friendly</w:t>
      </w:r>
      <w:proofErr w:type="spellEnd"/>
      <w:r w:rsidRPr="0046241A">
        <w:rPr>
          <w:color w:val="auto"/>
          <w:sz w:val="24"/>
          <w:szCs w:val="22"/>
        </w:rPr>
        <w:t xml:space="preserve"> per gestire con semplicità tutte le operazioni.</w:t>
      </w:r>
    </w:p>
    <w:p w:rsidR="00240DEB" w:rsidRDefault="007B1E44" w:rsidP="006B3A2C">
      <w:pPr>
        <w:pStyle w:val="Heading3"/>
        <w:spacing w:after="120"/>
        <w:ind w:left="720"/>
      </w:pPr>
      <w:bookmarkStart w:id="33" w:name="_Ref498008692"/>
      <w:r>
        <w:t>3.3.7 Packaging</w:t>
      </w:r>
      <w:bookmarkEnd w:id="33"/>
      <w:r w:rsidR="00DA6779">
        <w:fldChar w:fldCharType="begin"/>
      </w:r>
      <w:r w:rsidR="00DA6779">
        <w:instrText xml:space="preserve"> XE "</w:instrText>
      </w:r>
      <w:r w:rsidR="00DA6779" w:rsidRPr="00991E74">
        <w:instrText>3.3.7 Packaging</w:instrText>
      </w:r>
      <w:r w:rsidR="00DA6779">
        <w:instrText xml:space="preserve">" </w:instrText>
      </w:r>
      <w:r w:rsidR="00DA6779">
        <w:fldChar w:fldCharType="end"/>
      </w:r>
    </w:p>
    <w:p w:rsidR="006935C0" w:rsidRPr="0046241A" w:rsidRDefault="006935C0" w:rsidP="006B3A2C">
      <w:pPr>
        <w:spacing w:after="240"/>
        <w:ind w:left="1134"/>
        <w:rPr>
          <w:color w:val="auto"/>
          <w:sz w:val="24"/>
          <w:szCs w:val="22"/>
        </w:rPr>
      </w:pPr>
      <w:r w:rsidRPr="0046241A">
        <w:rPr>
          <w:b/>
          <w:color w:val="auto"/>
          <w:sz w:val="24"/>
          <w:szCs w:val="22"/>
        </w:rPr>
        <w:t>NRF_3.3.7.1: Applicazione Web-</w:t>
      </w:r>
      <w:proofErr w:type="spellStart"/>
      <w:r w:rsidRPr="0046241A">
        <w:rPr>
          <w:b/>
          <w:color w:val="auto"/>
          <w:sz w:val="24"/>
          <w:szCs w:val="22"/>
        </w:rPr>
        <w:t>Based</w:t>
      </w:r>
      <w:proofErr w:type="spellEnd"/>
      <w:r w:rsidRPr="0046241A">
        <w:rPr>
          <w:b/>
          <w:color w:val="auto"/>
          <w:sz w:val="24"/>
          <w:szCs w:val="22"/>
        </w:rPr>
        <w:t>:</w:t>
      </w:r>
      <w:r w:rsidRPr="0046241A">
        <w:rPr>
          <w:color w:val="auto"/>
          <w:sz w:val="24"/>
          <w:szCs w:val="22"/>
        </w:rPr>
        <w:t xml:space="preserve"> Il sistema deve essere disponibile tramite pagina web da qualsiasi dispositivo.</w:t>
      </w:r>
    </w:p>
    <w:p w:rsidR="00240DEB" w:rsidRDefault="007B1E44" w:rsidP="006B3A2C">
      <w:pPr>
        <w:pStyle w:val="Heading3"/>
        <w:spacing w:after="120"/>
        <w:ind w:left="720"/>
      </w:pPr>
      <w:bookmarkStart w:id="34" w:name="_Ref498008695"/>
      <w:r>
        <w:t>3.3.8 Legali</w:t>
      </w:r>
      <w:bookmarkEnd w:id="34"/>
      <w:r w:rsidR="00DA6779">
        <w:fldChar w:fldCharType="begin"/>
      </w:r>
      <w:r w:rsidR="00DA6779">
        <w:instrText xml:space="preserve"> XE "</w:instrText>
      </w:r>
      <w:r w:rsidR="00DA6779" w:rsidRPr="00FB10B0">
        <w:instrText>3.3.8 Legali</w:instrText>
      </w:r>
      <w:r w:rsidR="00DA6779">
        <w:instrText xml:space="preserve">" </w:instrText>
      </w:r>
      <w:r w:rsidR="00DA6779">
        <w:fldChar w:fldCharType="end"/>
      </w:r>
    </w:p>
    <w:p w:rsidR="006935C0" w:rsidRDefault="006935C0" w:rsidP="006B3A2C">
      <w:pPr>
        <w:spacing w:after="240"/>
        <w:ind w:left="1134"/>
        <w:rPr>
          <w:color w:val="auto"/>
          <w:sz w:val="24"/>
          <w:szCs w:val="22"/>
        </w:rPr>
      </w:pPr>
      <w:r w:rsidRPr="0046241A">
        <w:rPr>
          <w:b/>
          <w:color w:val="auto"/>
          <w:sz w:val="24"/>
          <w:szCs w:val="22"/>
        </w:rPr>
        <w:t xml:space="preserve">NRF_3.3.8.1: </w:t>
      </w:r>
      <w:r w:rsidR="003C3970" w:rsidRPr="0046241A">
        <w:rPr>
          <w:b/>
          <w:color w:val="auto"/>
          <w:sz w:val="24"/>
          <w:szCs w:val="22"/>
        </w:rPr>
        <w:t>Sicurezza</w:t>
      </w:r>
      <w:r w:rsidRPr="0046241A">
        <w:rPr>
          <w:b/>
          <w:color w:val="auto"/>
          <w:sz w:val="24"/>
          <w:szCs w:val="22"/>
        </w:rPr>
        <w:t>:</w:t>
      </w:r>
      <w:r w:rsidRPr="0046241A">
        <w:rPr>
          <w:color w:val="auto"/>
          <w:sz w:val="24"/>
          <w:szCs w:val="22"/>
        </w:rPr>
        <w:t xml:space="preserve"> Il sistema </w:t>
      </w:r>
      <w:r w:rsidR="003C3970" w:rsidRPr="0046241A">
        <w:rPr>
          <w:color w:val="auto"/>
          <w:sz w:val="24"/>
          <w:szCs w:val="22"/>
        </w:rPr>
        <w:t xml:space="preserve">usufruirà delle ultime tecniche di sicurezza come la crittografia dei dati sensibili usati nei </w:t>
      </w:r>
      <w:proofErr w:type="spellStart"/>
      <w:r w:rsidR="003C3970" w:rsidRPr="0046241A">
        <w:rPr>
          <w:color w:val="auto"/>
          <w:sz w:val="24"/>
          <w:szCs w:val="22"/>
        </w:rPr>
        <w:t>form</w:t>
      </w:r>
      <w:proofErr w:type="spellEnd"/>
      <w:r w:rsidRPr="0046241A">
        <w:rPr>
          <w:color w:val="auto"/>
          <w:sz w:val="24"/>
          <w:szCs w:val="22"/>
        </w:rPr>
        <w:t>.</w:t>
      </w:r>
    </w:p>
    <w:p w:rsidR="002F2E3A" w:rsidRDefault="002F2E3A" w:rsidP="002F2E3A">
      <w:pPr>
        <w:pStyle w:val="Heading2"/>
      </w:pPr>
      <w:bookmarkStart w:id="35" w:name="_Toc505100590"/>
      <w:r>
        <w:lastRenderedPageBreak/>
        <w:t>3.4 Modello del sistema</w:t>
      </w:r>
      <w:bookmarkEnd w:id="35"/>
    </w:p>
    <w:p w:rsidR="002F2E3A" w:rsidRPr="0046241A" w:rsidRDefault="002F2E3A" w:rsidP="002F2E3A">
      <w:pPr>
        <w:pStyle w:val="Heading3"/>
        <w:ind w:left="283"/>
        <w:rPr>
          <w:color w:val="auto"/>
        </w:rPr>
      </w:pPr>
      <w:bookmarkStart w:id="36" w:name="_Ref498009015"/>
      <w:r w:rsidRPr="0046241A">
        <w:rPr>
          <w:color w:val="auto"/>
        </w:rPr>
        <w:t>3.4.1 Scenari</w:t>
      </w:r>
      <w:bookmarkEnd w:id="36"/>
      <w:r w:rsidRPr="0046241A">
        <w:rPr>
          <w:color w:val="auto"/>
        </w:rPr>
        <w:fldChar w:fldCharType="begin"/>
      </w:r>
      <w:r w:rsidRPr="0046241A">
        <w:rPr>
          <w:color w:val="auto"/>
        </w:rPr>
        <w:instrText xml:space="preserve"> XE "3.4.1 Scenari" </w:instrText>
      </w:r>
      <w:r w:rsidRPr="0046241A">
        <w:rPr>
          <w:color w:val="auto"/>
        </w:rPr>
        <w:fldChar w:fldCharType="end"/>
      </w:r>
    </w:p>
    <w:p w:rsidR="002F2E3A" w:rsidRPr="0046241A" w:rsidRDefault="002F2E3A" w:rsidP="002F2E3A">
      <w:pPr>
        <w:spacing w:after="120"/>
        <w:ind w:left="283"/>
        <w:rPr>
          <w:color w:val="auto"/>
          <w:sz w:val="24"/>
          <w:szCs w:val="22"/>
        </w:rPr>
      </w:pPr>
      <w:r w:rsidRPr="0046241A">
        <w:rPr>
          <w:color w:val="auto"/>
          <w:sz w:val="24"/>
          <w:szCs w:val="22"/>
        </w:rPr>
        <w:t>In questa sezione sono presentati alcuni scenari che mostrano in maniera evidente quali devono essere gli obiettivi del sistema. Si cerca a tal scopo di puntare l’attenzione solo sulle informazioni rilevanti utile a chiarire il contesto e lo scopo per l’utilizzo del sistema.</w:t>
      </w:r>
    </w:p>
    <w:p w:rsidR="002F2E3A" w:rsidRPr="00B40522" w:rsidRDefault="002F2E3A" w:rsidP="002F2E3A"/>
    <w:tbl>
      <w:tblPr>
        <w:tblStyle w:val="TableGrid"/>
        <w:tblW w:w="0" w:type="auto"/>
        <w:tblLook w:val="04A0" w:firstRow="1" w:lastRow="0" w:firstColumn="1" w:lastColumn="0" w:noHBand="0" w:noVBand="1"/>
      </w:tblPr>
      <w:tblGrid>
        <w:gridCol w:w="4569"/>
        <w:gridCol w:w="4492"/>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w:t>
            </w:r>
            <w:r w:rsidRPr="00643306">
              <w:rPr>
                <w:b/>
              </w:rPr>
              <w:t>SC_GU_1 Modifica Dati Personali</w:t>
            </w:r>
          </w:p>
        </w:tc>
      </w:tr>
      <w:tr w:rsidR="002F2E3A" w:rsidTr="00D42A76">
        <w:tc>
          <w:tcPr>
            <w:tcW w:w="9628" w:type="dxa"/>
            <w:gridSpan w:val="2"/>
          </w:tcPr>
          <w:p w:rsidR="002F2E3A" w:rsidRPr="0046241A" w:rsidRDefault="002F2E3A" w:rsidP="00D42A76">
            <w:pPr>
              <w:spacing w:after="120"/>
              <w:rPr>
                <w:highlight w:val="white"/>
              </w:rPr>
            </w:pPr>
            <w:r w:rsidRPr="0046241A">
              <w:t>Partecipanti: Roberto: Professore</w:t>
            </w:r>
          </w:p>
        </w:tc>
      </w:tr>
      <w:tr w:rsidR="002F2E3A" w:rsidTr="00D42A76">
        <w:tc>
          <w:tcPr>
            <w:tcW w:w="9628" w:type="dxa"/>
            <w:gridSpan w:val="2"/>
          </w:tcPr>
          <w:p w:rsidR="002F2E3A" w:rsidRPr="0046241A" w:rsidRDefault="002F2E3A" w:rsidP="00D42A76">
            <w:pPr>
              <w:spacing w:after="120"/>
            </w:pPr>
            <w:r w:rsidRPr="0046241A">
              <w:t>Flusso di eventi:</w:t>
            </w:r>
          </w:p>
        </w:tc>
      </w:tr>
      <w:tr w:rsidR="002F2E3A" w:rsidTr="00D42A76">
        <w:tc>
          <w:tcPr>
            <w:tcW w:w="4814" w:type="dxa"/>
          </w:tcPr>
          <w:p w:rsidR="002F2E3A" w:rsidRPr="0046241A" w:rsidRDefault="002F2E3A" w:rsidP="00D42A76">
            <w:pPr>
              <w:spacing w:after="60"/>
            </w:pPr>
            <w:r w:rsidRPr="0046241A">
              <w:t>Roberto è un professore registrato alla piattaforma e vuole modificare i suoi dati personali</w:t>
            </w:r>
            <w:r>
              <w:t xml:space="preserve">, per farlo ha bisogno di effettuare il login, quindi clicca sul bottone “login”, ed inserisce la sua e-mail/username e </w:t>
            </w:r>
            <w:proofErr w:type="gramStart"/>
            <w:r>
              <w:t>password .</w:t>
            </w:r>
            <w:proofErr w:type="gramEnd"/>
            <w:r>
              <w:t xml:space="preserve"> Roberto inserisce nel campo email/username la seguente email: </w:t>
            </w:r>
            <w:hyperlink r:id="rId13" w:history="1">
              <w:r w:rsidRPr="003E1E6E">
                <w:rPr>
                  <w:rStyle w:val="Hyperlink"/>
                </w:rPr>
                <w:t>profroberto@unisa.it</w:t>
              </w:r>
            </w:hyperlink>
            <w:r>
              <w:t xml:space="preserve"> oppure </w:t>
            </w:r>
            <w:proofErr w:type="gramStart"/>
            <w:r>
              <w:t>la user</w:t>
            </w:r>
            <w:proofErr w:type="gramEnd"/>
            <w:r>
              <w:t>: “</w:t>
            </w:r>
            <w:proofErr w:type="spellStart"/>
            <w:r>
              <w:t>profrob</w:t>
            </w:r>
            <w:proofErr w:type="spellEnd"/>
            <w:r>
              <w:t>” e la seguente password: “Password01”</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120"/>
            </w:pPr>
            <w:r>
              <w:t xml:space="preserve">Il sistema controlla se l’email inserita appartiene al dominio e se rispetta il formato dell’ espressione regolare di una email corretta , ovvero: </w:t>
            </w:r>
            <w:r w:rsidRPr="00FD0CF7">
              <w:t>[a-zA-Z0-9._%-]</w:t>
            </w:r>
            <w:hyperlink r:id="rId14" w:history="1">
              <w:r w:rsidRPr="00442B94">
                <w:rPr>
                  <w:rStyle w:val="Hyperlink"/>
                </w:rPr>
                <w:t>+@[unisa]+\\.[a-zA-Z]{2,4}</w:t>
              </w:r>
            </w:hyperlink>
            <w:r>
              <w:t xml:space="preserve"> oppure se la user rispetta il formato richiesto, ovvero </w:t>
            </w:r>
            <w:r w:rsidRPr="00FD0CF7">
              <w:t>[a-zA-Z0-9</w:t>
            </w:r>
            <w:r>
              <w:t xml:space="preserve">]. Se i controlli vanno a buon fine, il sistema verifica se l’email o </w:t>
            </w:r>
            <w:proofErr w:type="gramStart"/>
            <w:r>
              <w:t>la user</w:t>
            </w:r>
            <w:proofErr w:type="gramEnd"/>
            <w:r>
              <w:t xml:space="preserve"> sono presenti nel Database.</w:t>
            </w:r>
          </w:p>
        </w:tc>
      </w:tr>
      <w:tr w:rsidR="002F2E3A" w:rsidTr="00D42A76">
        <w:tc>
          <w:tcPr>
            <w:tcW w:w="4814" w:type="dxa"/>
          </w:tcPr>
          <w:p w:rsidR="002F2E3A" w:rsidRPr="0046241A" w:rsidRDefault="002F2E3A" w:rsidP="00D42A76">
            <w:pPr>
              <w:spacing w:after="60"/>
            </w:pPr>
            <w:r>
              <w:t xml:space="preserve">I dati inseriti sono corretti, e sono presenti nel database, </w:t>
            </w:r>
            <w:r w:rsidRPr="0046241A">
              <w:t>Roberto si collega alla piattaforma e v</w:t>
            </w:r>
            <w:r>
              <w:t xml:space="preserve">errà reindirizzato nella sua Area personale. </w:t>
            </w:r>
          </w:p>
        </w:tc>
        <w:tc>
          <w:tcPr>
            <w:tcW w:w="4814" w:type="dxa"/>
          </w:tcPr>
          <w:p w:rsidR="002F2E3A" w:rsidRDefault="002F2E3A" w:rsidP="00D42A76">
            <w:pPr>
              <w:spacing w:after="12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120"/>
            </w:pPr>
            <w:r w:rsidRPr="0046241A">
              <w:t>Il sistema mostra a Roberto la sua Area Personale dove sono presenti tutti i suoi dati</w:t>
            </w:r>
            <w:r>
              <w:t xml:space="preserve">: e-mail, username, il suo curriculum, eventualmente il suo profilo </w:t>
            </w:r>
            <w:proofErr w:type="spellStart"/>
            <w:r>
              <w:t>linkedin</w:t>
            </w:r>
            <w:proofErr w:type="spellEnd"/>
            <w:r>
              <w:t xml:space="preserve">. Inoltre c’è anche la presenza di vari bottoni, quali: “modifica dati”, “i miei tirocini”, “tirocini precedenti. Ci sono anche due </w:t>
            </w:r>
            <w:proofErr w:type="spellStart"/>
            <w:r>
              <w:t>form</w:t>
            </w:r>
            <w:proofErr w:type="spellEnd"/>
            <w:r>
              <w:t>, il primo per i tirocini interni, il secondo per i tirocini esterni</w:t>
            </w:r>
          </w:p>
        </w:tc>
      </w:tr>
      <w:tr w:rsidR="002F2E3A" w:rsidTr="00D42A76">
        <w:tc>
          <w:tcPr>
            <w:tcW w:w="4814" w:type="dxa"/>
          </w:tcPr>
          <w:p w:rsidR="002F2E3A" w:rsidRDefault="002F2E3A" w:rsidP="00D42A76">
            <w:pPr>
              <w:spacing w:after="60"/>
            </w:pPr>
            <w:r>
              <w:t>Roberto clicca sul bottone “modifica dati”, dove gli verrà mostrata una pagina con tutti i campi già compilati, Roberto vuole modificare la sua username da “</w:t>
            </w:r>
            <w:proofErr w:type="spellStart"/>
            <w:r>
              <w:t>profrob</w:t>
            </w:r>
            <w:proofErr w:type="spellEnd"/>
            <w:r>
              <w:t>” a “</w:t>
            </w:r>
            <w:proofErr w:type="spellStart"/>
            <w:r>
              <w:t>profRoberto</w:t>
            </w:r>
            <w:proofErr w:type="spellEnd"/>
            <w:r>
              <w:t>”, modifica il campo e clicca sul bottone “Modifica”.</w:t>
            </w:r>
          </w:p>
        </w:tc>
        <w:tc>
          <w:tcPr>
            <w:tcW w:w="4814" w:type="dxa"/>
          </w:tcPr>
          <w:p w:rsidR="002F2E3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 xml:space="preserve">Il sistema salva le modifiche e </w:t>
            </w:r>
            <w:r>
              <w:t xml:space="preserve">mostra un messaggio </w:t>
            </w:r>
            <w:proofErr w:type="gramStart"/>
            <w:r>
              <w:t>dell’ avvenuta</w:t>
            </w:r>
            <w:proofErr w:type="gramEnd"/>
            <w:r>
              <w:t xml:space="preserve"> modifica dei dati.</w:t>
            </w:r>
          </w:p>
          <w:p w:rsidR="002F2E3A" w:rsidRDefault="002F2E3A" w:rsidP="00D42A76">
            <w:pPr>
              <w:spacing w:after="120"/>
            </w:pPr>
          </w:p>
        </w:tc>
      </w:tr>
      <w:tr w:rsidR="002F2E3A" w:rsidTr="00D42A76">
        <w:tc>
          <w:tcPr>
            <w:tcW w:w="4814" w:type="dxa"/>
          </w:tcPr>
          <w:p w:rsidR="002F2E3A" w:rsidRPr="0046241A" w:rsidRDefault="002F2E3A" w:rsidP="00D42A76">
            <w:pPr>
              <w:spacing w:after="60"/>
            </w:pPr>
            <w:r w:rsidRPr="0046241A">
              <w:lastRenderedPageBreak/>
              <w:t xml:space="preserve">Dopo aver modificato i dati Roberto desidera effettuare il </w:t>
            </w:r>
            <w:proofErr w:type="spellStart"/>
            <w:r w:rsidRPr="0046241A">
              <w:t>logout</w:t>
            </w:r>
            <w:proofErr w:type="spellEnd"/>
            <w:r>
              <w:t>, quindi clicca sul bottone “esci”.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disconnette Roberto</w:t>
            </w:r>
            <w:r>
              <w:t>.</w:t>
            </w:r>
          </w:p>
        </w:tc>
      </w:tr>
      <w:tr w:rsidR="002F2E3A" w:rsidTr="00D42A76">
        <w:tc>
          <w:tcPr>
            <w:tcW w:w="4814" w:type="dxa"/>
          </w:tcPr>
          <w:p w:rsidR="002F2E3A" w:rsidRPr="0046241A" w:rsidRDefault="002F2E3A" w:rsidP="00D42A76">
            <w:pPr>
              <w:spacing w:after="60"/>
            </w:pPr>
            <w:r w:rsidRPr="0046241A">
              <w:t>Roberto viene riportato alla home della piattaforma</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r>
              <w:t xml:space="preserve">Nel caso in cui in fase di login, nei campi email/User e password Roberto inserisce i seguenti dati: email: </w:t>
            </w:r>
            <w:proofErr w:type="spellStart"/>
            <w:proofErr w:type="gramStart"/>
            <w:r>
              <w:t>profroberto@unisa.infoIT</w:t>
            </w:r>
            <w:proofErr w:type="spellEnd"/>
            <w:r>
              <w:t xml:space="preserve">  oppure</w:t>
            </w:r>
            <w:proofErr w:type="gramEnd"/>
            <w:r>
              <w:t xml:space="preserve"> come user inserisce “</w:t>
            </w:r>
            <w:proofErr w:type="spellStart"/>
            <w:r>
              <w:t>Pr#ofrob</w:t>
            </w:r>
            <w:proofErr w:type="spellEnd"/>
            <w:r>
              <w:t>”</w:t>
            </w:r>
          </w:p>
        </w:tc>
        <w:tc>
          <w:tcPr>
            <w:tcW w:w="4814" w:type="dxa"/>
          </w:tcPr>
          <w:p w:rsidR="002F2E3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 xml:space="preserve">Il sistema non permette l’accesso in quanto il formato </w:t>
            </w:r>
            <w:proofErr w:type="gramStart"/>
            <w:r>
              <w:t>dell’ email</w:t>
            </w:r>
            <w:proofErr w:type="gramEnd"/>
            <w:r>
              <w:t xml:space="preserve"> e della user risultano errati per la presenza di caratteri non consentiti dalle espressioni regolari e visualizza il messaggio di errore “email/username o password errati”.</w:t>
            </w:r>
          </w:p>
        </w:tc>
      </w:tr>
    </w:tbl>
    <w:p w:rsidR="002F2E3A" w:rsidRDefault="002F2E3A" w:rsidP="002F2E3A">
      <w:pPr>
        <w:rPr>
          <w:color w:val="auto"/>
        </w:rPr>
      </w:pPr>
    </w:p>
    <w:tbl>
      <w:tblPr>
        <w:tblStyle w:val="TableGrid"/>
        <w:tblW w:w="0" w:type="auto"/>
        <w:tblLook w:val="04A0" w:firstRow="1" w:lastRow="0" w:firstColumn="1" w:lastColumn="0" w:noHBand="0" w:noVBand="1"/>
      </w:tblPr>
      <w:tblGrid>
        <w:gridCol w:w="4560"/>
        <w:gridCol w:w="4501"/>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SC_GU_</w:t>
            </w:r>
            <w:r>
              <w:rPr>
                <w:b/>
                <w:highlight w:val="white"/>
              </w:rPr>
              <w:t>2</w:t>
            </w:r>
            <w:r w:rsidRPr="0046241A">
              <w:rPr>
                <w:b/>
                <w:highlight w:val="white"/>
              </w:rPr>
              <w:t xml:space="preserve"> Visualizzazione andamento tirocini</w:t>
            </w:r>
          </w:p>
        </w:tc>
      </w:tr>
      <w:tr w:rsidR="002F2E3A" w:rsidTr="00D42A76">
        <w:tc>
          <w:tcPr>
            <w:tcW w:w="9628" w:type="dxa"/>
            <w:gridSpan w:val="2"/>
          </w:tcPr>
          <w:p w:rsidR="002F2E3A" w:rsidRPr="0046241A" w:rsidRDefault="002F2E3A" w:rsidP="00D42A76">
            <w:pPr>
              <w:spacing w:after="120"/>
              <w:rPr>
                <w:highlight w:val="white"/>
              </w:rPr>
            </w:pPr>
            <w:r w:rsidRPr="0046241A">
              <w:t>Partecipanti: Emanuela: Segretaria</w:t>
            </w:r>
          </w:p>
        </w:tc>
      </w:tr>
      <w:tr w:rsidR="002F2E3A" w:rsidTr="00D42A76">
        <w:tc>
          <w:tcPr>
            <w:tcW w:w="9628" w:type="dxa"/>
            <w:gridSpan w:val="2"/>
          </w:tcPr>
          <w:p w:rsidR="002F2E3A" w:rsidRPr="0046241A" w:rsidRDefault="002F2E3A" w:rsidP="00D42A76">
            <w:pPr>
              <w:spacing w:after="120"/>
            </w:pPr>
            <w:r w:rsidRPr="0046241A">
              <w:t>Flusso di eventi:</w:t>
            </w:r>
          </w:p>
        </w:tc>
      </w:tr>
      <w:tr w:rsidR="002F2E3A" w:rsidTr="00D42A76">
        <w:tc>
          <w:tcPr>
            <w:tcW w:w="4814" w:type="dxa"/>
          </w:tcPr>
          <w:p w:rsidR="002F2E3A" w:rsidRPr="0046241A" w:rsidRDefault="002F2E3A" w:rsidP="00D42A76">
            <w:pPr>
              <w:spacing w:after="60"/>
            </w:pPr>
            <w:r w:rsidRPr="0046241A">
              <w:t>Emanuela è una delle Segretarie del dipartimento di Informatica dell’UNISA e vuole fare l’accesso alla piattaforma</w:t>
            </w:r>
            <w:r>
              <w:t xml:space="preserve"> per farlo ha bisogno di effettuare il login, quindi clicca sul bottone “login”, ed inserisce la sua e-mail e password. Emanuela</w:t>
            </w:r>
            <w:r w:rsidRPr="0046241A">
              <w:t xml:space="preserve"> </w:t>
            </w:r>
            <w:r>
              <w:t xml:space="preserve">inserisce nel campo email/username la seguente email: </w:t>
            </w:r>
            <w:hyperlink r:id="rId15" w:history="1">
              <w:r w:rsidRPr="003E1E6E">
                <w:rPr>
                  <w:rStyle w:val="Hyperlink"/>
                </w:rPr>
                <w:t xml:space="preserve"> emanuela@unisa.it</w:t>
              </w:r>
            </w:hyperlink>
            <w:r>
              <w:rPr>
                <w:rStyle w:val="Hyperlink"/>
              </w:rPr>
              <w:t xml:space="preserve"> </w:t>
            </w:r>
            <w:r>
              <w:t>e la seguente password: “Seg01”</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 xml:space="preserve">Il sistema controlla se l’email inserita appartiene al dominio e se rispetta il formato </w:t>
            </w:r>
            <w:proofErr w:type="gramStart"/>
            <w:r>
              <w:t>dell’ espressione</w:t>
            </w:r>
            <w:proofErr w:type="gramEnd"/>
            <w:r>
              <w:t xml:space="preserve"> regolare di una email corretta , ovvero: </w:t>
            </w:r>
            <w:r w:rsidRPr="00751692">
              <w:t>[a-zA-Z0-9._%-]+@[a-zA-Z0-9.-]+\\.[a-</w:t>
            </w:r>
            <w:proofErr w:type="spellStart"/>
            <w:r w:rsidRPr="00751692">
              <w:t>zA</w:t>
            </w:r>
            <w:proofErr w:type="spellEnd"/>
            <w:r w:rsidRPr="00751692">
              <w:t>-Z]{2,4}</w:t>
            </w:r>
            <w:r>
              <w:t xml:space="preserve">. I controlli vanno a buon fine, il sistema verifica se l’email o </w:t>
            </w:r>
            <w:proofErr w:type="gramStart"/>
            <w:r>
              <w:t>la user</w:t>
            </w:r>
            <w:proofErr w:type="gramEnd"/>
            <w:r>
              <w:t xml:space="preserve"> sono presenti nel Database.</w:t>
            </w:r>
          </w:p>
        </w:tc>
      </w:tr>
      <w:tr w:rsidR="002F2E3A" w:rsidTr="00D42A76">
        <w:tc>
          <w:tcPr>
            <w:tcW w:w="4814" w:type="dxa"/>
          </w:tcPr>
          <w:p w:rsidR="002F2E3A" w:rsidRPr="0046241A" w:rsidRDefault="002F2E3A" w:rsidP="00D42A76">
            <w:pPr>
              <w:spacing w:after="60"/>
            </w:pPr>
            <w:r>
              <w:t>I dati inseriti sono corretti, e sono presenti nel database, il login di Emanuela va a buon fine.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rsidRPr="0046241A">
              <w:t>Emanuela visita la sezione apposita per la visualizzazione dei tirocini</w:t>
            </w:r>
            <w:r>
              <w:t>, raggiungibile dalla sua Area personale, cliccando sulla voce “tirocini”.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gli mostra la pagina apposita con la lista di tutti i tirocini</w:t>
            </w:r>
            <w:r>
              <w:t>.</w:t>
            </w:r>
          </w:p>
        </w:tc>
      </w:tr>
      <w:tr w:rsidR="002F2E3A" w:rsidTr="00D42A76">
        <w:tc>
          <w:tcPr>
            <w:tcW w:w="4814" w:type="dxa"/>
          </w:tcPr>
          <w:p w:rsidR="002F2E3A" w:rsidRPr="0046241A" w:rsidRDefault="002F2E3A" w:rsidP="00D42A76">
            <w:pPr>
              <w:spacing w:after="60"/>
            </w:pPr>
            <w:r w:rsidRPr="0046241A">
              <w:lastRenderedPageBreak/>
              <w:t>Emanuela controlla tutti i tirocini</w:t>
            </w:r>
            <w:r>
              <w:t xml:space="preserve"> ed in base alla visualizzazione del loro stato può verificare se essi sono</w:t>
            </w:r>
            <w:r w:rsidRPr="0046241A">
              <w:t xml:space="preserve"> in corso </w:t>
            </w:r>
            <w:r>
              <w:t xml:space="preserve">o </w:t>
            </w:r>
            <w:r w:rsidRPr="0046241A">
              <w:t>conclusi</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t>Nel caso in cui in fase di login, nei campi email e password Eva</w:t>
            </w:r>
            <w:r w:rsidRPr="0046241A">
              <w:t xml:space="preserve"> </w:t>
            </w:r>
            <w:r>
              <w:t xml:space="preserve">inserisce i seguenti dati: email: </w:t>
            </w:r>
            <w:hyperlink r:id="rId16" w:history="1">
              <w:r w:rsidRPr="003E1E6E">
                <w:rPr>
                  <w:rStyle w:val="Hyperlink"/>
                </w:rPr>
                <w:t xml:space="preserve"> eva@unisa.</w:t>
              </w:r>
            </w:hyperlink>
            <w:r>
              <w:t xml:space="preserve">infoIT  </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 xml:space="preserve">Il sistema non permette l’accesso in quanto il formato </w:t>
            </w:r>
            <w:proofErr w:type="gramStart"/>
            <w:r>
              <w:t>dell’ email</w:t>
            </w:r>
            <w:proofErr w:type="gramEnd"/>
            <w:r>
              <w:t xml:space="preserve"> e della user risultano errati per la presenza di caratteri non consentiti dalle espressioni regolari e visualizza un messaggio di errore.</w:t>
            </w:r>
          </w:p>
          <w:p w:rsidR="002F2E3A" w:rsidRPr="0046241A" w:rsidRDefault="002F2E3A" w:rsidP="00D42A76">
            <w:pPr>
              <w:spacing w:after="60"/>
            </w:pPr>
          </w:p>
        </w:tc>
      </w:tr>
    </w:tbl>
    <w:p w:rsidR="002F2E3A" w:rsidRPr="003D4D65" w:rsidRDefault="002F2E3A" w:rsidP="002F2E3A"/>
    <w:p w:rsidR="002F2E3A" w:rsidRDefault="002F2E3A" w:rsidP="002F2E3A">
      <w:pPr>
        <w:pStyle w:val="Heading4"/>
        <w:spacing w:before="160" w:after="240"/>
        <w:rPr>
          <w:i w:val="0"/>
          <w:color w:val="auto"/>
        </w:rPr>
      </w:pPr>
      <w:r w:rsidRPr="0046241A">
        <w:rPr>
          <w:i w:val="0"/>
          <w:color w:val="auto"/>
        </w:rPr>
        <w:t>SC_GP: Gestione Professore</w:t>
      </w:r>
    </w:p>
    <w:tbl>
      <w:tblPr>
        <w:tblStyle w:val="TableGrid"/>
        <w:tblW w:w="0" w:type="auto"/>
        <w:tblLook w:val="04A0" w:firstRow="1" w:lastRow="0" w:firstColumn="1" w:lastColumn="0" w:noHBand="0" w:noVBand="1"/>
      </w:tblPr>
      <w:tblGrid>
        <w:gridCol w:w="4527"/>
        <w:gridCol w:w="4534"/>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SC_GP_1 </w:t>
            </w:r>
            <w:r w:rsidRPr="0046241A">
              <w:rPr>
                <w:b/>
              </w:rPr>
              <w:t>Modifica pagina personale</w:t>
            </w:r>
          </w:p>
        </w:tc>
      </w:tr>
      <w:tr w:rsidR="002F2E3A" w:rsidTr="00D42A76">
        <w:tc>
          <w:tcPr>
            <w:tcW w:w="9628" w:type="dxa"/>
            <w:gridSpan w:val="2"/>
          </w:tcPr>
          <w:p w:rsidR="002F2E3A" w:rsidRPr="0046241A" w:rsidRDefault="002F2E3A" w:rsidP="00D42A76">
            <w:pPr>
              <w:spacing w:after="120"/>
              <w:rPr>
                <w:highlight w:val="white"/>
              </w:rPr>
            </w:pPr>
            <w:r w:rsidRPr="0046241A">
              <w:t xml:space="preserve">Partecipanti: </w:t>
            </w:r>
            <w:proofErr w:type="spellStart"/>
            <w:r w:rsidRPr="0046241A">
              <w:t>Nicolà</w:t>
            </w:r>
            <w:proofErr w:type="spellEnd"/>
            <w:r w:rsidRPr="0046241A">
              <w:t>: Professore</w:t>
            </w:r>
          </w:p>
        </w:tc>
      </w:tr>
      <w:tr w:rsidR="002F2E3A" w:rsidTr="00D42A76">
        <w:tc>
          <w:tcPr>
            <w:tcW w:w="9628" w:type="dxa"/>
            <w:gridSpan w:val="2"/>
          </w:tcPr>
          <w:p w:rsidR="002F2E3A" w:rsidRPr="0046241A" w:rsidRDefault="002F2E3A" w:rsidP="00D42A76">
            <w:pPr>
              <w:spacing w:after="120"/>
            </w:pPr>
            <w:r>
              <w:t>Flusso di eventi:</w:t>
            </w:r>
          </w:p>
        </w:tc>
      </w:tr>
      <w:tr w:rsidR="002F2E3A" w:rsidTr="00D42A76">
        <w:tc>
          <w:tcPr>
            <w:tcW w:w="4814" w:type="dxa"/>
          </w:tcPr>
          <w:p w:rsidR="002F2E3A" w:rsidRDefault="002F2E3A" w:rsidP="00D42A76">
            <w:pPr>
              <w:spacing w:after="60"/>
            </w:pPr>
            <w:proofErr w:type="spellStart"/>
            <w:r w:rsidRPr="0046241A">
              <w:t>Nicolà</w:t>
            </w:r>
            <w:proofErr w:type="spellEnd"/>
            <w:r w:rsidRPr="0046241A">
              <w:t xml:space="preserve"> è un Professore dell’UNISA e vuole modificare la sua pagina personale</w:t>
            </w:r>
            <w:r>
              <w:t>.</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proofErr w:type="spellStart"/>
            <w:r>
              <w:t>Nicolà</w:t>
            </w:r>
            <w:proofErr w:type="spellEnd"/>
            <w:r>
              <w:t xml:space="preserve"> è connesso alla piattaforma con il suo profilo.</w:t>
            </w:r>
          </w:p>
        </w:tc>
      </w:tr>
      <w:tr w:rsidR="002F2E3A" w:rsidTr="00D42A76">
        <w:tc>
          <w:tcPr>
            <w:tcW w:w="4814" w:type="dxa"/>
          </w:tcPr>
          <w:p w:rsidR="002F2E3A" w:rsidRPr="0046241A" w:rsidRDefault="002F2E3A" w:rsidP="00D42A76">
            <w:pPr>
              <w:spacing w:after="60"/>
            </w:pPr>
            <w:proofErr w:type="spellStart"/>
            <w:r w:rsidRPr="0046241A">
              <w:t>Nicolà</w:t>
            </w:r>
            <w:proofErr w:type="spellEnd"/>
            <w:r w:rsidRPr="0046241A">
              <w:t xml:space="preserve"> </w:t>
            </w:r>
            <w:r>
              <w:t>clicca sul tasto “modifica”.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mostra una pagina con tutti i campi modificabili già compilati.</w:t>
            </w:r>
          </w:p>
        </w:tc>
      </w:tr>
      <w:tr w:rsidR="002F2E3A" w:rsidTr="00D42A76">
        <w:tc>
          <w:tcPr>
            <w:tcW w:w="4814" w:type="dxa"/>
          </w:tcPr>
          <w:p w:rsidR="002F2E3A" w:rsidRDefault="002F2E3A" w:rsidP="00D42A76">
            <w:pPr>
              <w:spacing w:after="60"/>
            </w:pPr>
            <w:proofErr w:type="spellStart"/>
            <w:r>
              <w:t>Nicolà</w:t>
            </w:r>
            <w:proofErr w:type="spellEnd"/>
            <w:r>
              <w:t xml:space="preserve"> c</w:t>
            </w:r>
            <w:r w:rsidRPr="0046241A">
              <w:t>ontrolla i vecchi dati inseriti</w:t>
            </w:r>
            <w:r>
              <w:t>. S</w:t>
            </w:r>
            <w:r w:rsidRPr="0046241A">
              <w:t xml:space="preserve">i accorge </w:t>
            </w:r>
            <w:r>
              <w:t>che il numero di telefono è errato, e inserisce il nuovo numero “0815102233”.</w:t>
            </w:r>
          </w:p>
          <w:p w:rsidR="002F2E3A" w:rsidRDefault="002F2E3A" w:rsidP="00D42A76">
            <w:pPr>
              <w:spacing w:after="60"/>
            </w:pPr>
            <w:proofErr w:type="spellStart"/>
            <w:r w:rsidRPr="0046241A">
              <w:t>Nicolà</w:t>
            </w:r>
            <w:proofErr w:type="spellEnd"/>
            <w:r w:rsidRPr="0046241A">
              <w:t xml:space="preserve"> salva le modifiche apportate</w:t>
            </w:r>
            <w:r>
              <w:t>, cliccano sul bottone “modifica profilo.</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264AD7">
              <w:t>Il sistema controlla se il numero inserito rispetta il formato dell’espressione regolare di un numero corretto, ovvero: [0-9]. I controlli vanno a buon fine.</w:t>
            </w:r>
          </w:p>
          <w:p w:rsidR="002F2E3A" w:rsidRPr="0046241A" w:rsidRDefault="002F2E3A" w:rsidP="00D42A76">
            <w:pPr>
              <w:spacing w:after="60"/>
            </w:pPr>
            <w:r w:rsidRPr="0046241A">
              <w:t>Il sistema salva le modifiche effettuate e mostra un messaggio</w:t>
            </w:r>
            <w:r>
              <w:t>.</w:t>
            </w:r>
          </w:p>
        </w:tc>
      </w:tr>
      <w:tr w:rsidR="002F2E3A" w:rsidTr="00D42A76">
        <w:tc>
          <w:tcPr>
            <w:tcW w:w="4814" w:type="dxa"/>
          </w:tcPr>
          <w:p w:rsidR="002F2E3A" w:rsidRPr="0046241A" w:rsidRDefault="002F2E3A" w:rsidP="00D42A76">
            <w:pPr>
              <w:spacing w:after="60"/>
            </w:pPr>
            <w:r w:rsidRPr="0046241A">
              <w:t xml:space="preserve">Dopo aver modificato i dati errati </w:t>
            </w:r>
            <w:proofErr w:type="spellStart"/>
            <w:r w:rsidRPr="0046241A">
              <w:t>Nicolà</w:t>
            </w:r>
            <w:proofErr w:type="spellEnd"/>
            <w:r w:rsidRPr="0046241A">
              <w:t xml:space="preserve"> desidera effettuare il </w:t>
            </w:r>
            <w:proofErr w:type="spellStart"/>
            <w:r w:rsidRPr="0046241A">
              <w:t>logout</w:t>
            </w:r>
            <w:proofErr w:type="spellEnd"/>
            <w:r>
              <w:t>, cliccando sul relativo bottone posizionato in alto a destra.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 xml:space="preserve">Il sistema disconnette </w:t>
            </w:r>
            <w:proofErr w:type="spellStart"/>
            <w:r w:rsidRPr="0046241A">
              <w:t>Nicolà</w:t>
            </w:r>
            <w:proofErr w:type="spellEnd"/>
            <w:r>
              <w:t>.</w:t>
            </w:r>
          </w:p>
        </w:tc>
      </w:tr>
      <w:tr w:rsidR="002F2E3A" w:rsidTr="00D42A76">
        <w:tc>
          <w:tcPr>
            <w:tcW w:w="4814" w:type="dxa"/>
          </w:tcPr>
          <w:p w:rsidR="002F2E3A" w:rsidRDefault="002F2E3A" w:rsidP="00D42A76">
            <w:pPr>
              <w:spacing w:after="60"/>
            </w:pPr>
            <w:r>
              <w:t xml:space="preserve">Nel caso in cui </w:t>
            </w:r>
            <w:proofErr w:type="spellStart"/>
            <w:r>
              <w:t>Nicolà</w:t>
            </w:r>
            <w:proofErr w:type="spellEnd"/>
            <w:r>
              <w:t>, inserisce il nuovo numero “081510223A”.</w:t>
            </w:r>
          </w:p>
          <w:p w:rsidR="002F2E3A" w:rsidRDefault="002F2E3A" w:rsidP="00D42A76">
            <w:pPr>
              <w:spacing w:after="60"/>
            </w:pPr>
            <w:proofErr w:type="spellStart"/>
            <w:r w:rsidRPr="0046241A">
              <w:t>Nicolà</w:t>
            </w:r>
            <w:proofErr w:type="spellEnd"/>
            <w:r w:rsidRPr="0046241A">
              <w:t xml:space="preserve"> salva le modifiche apportate</w:t>
            </w:r>
            <w:r>
              <w:t>, cliccano sul bottone “modifica profilo.</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264AD7">
              <w:t>Il sistema controlla se il numero inserito rispetta il formato dell’espressione regolare di un numero corretto, ovvero: [0-9]. I controlli</w:t>
            </w:r>
            <w:r>
              <w:t xml:space="preserve"> non</w:t>
            </w:r>
            <w:r w:rsidRPr="00264AD7">
              <w:t xml:space="preserve"> vanno a buon fine.</w:t>
            </w:r>
            <w:r>
              <w:t xml:space="preserve"> </w:t>
            </w:r>
            <w:r w:rsidRPr="0046241A">
              <w:t xml:space="preserve">Il sistema </w:t>
            </w:r>
            <w:r>
              <w:t xml:space="preserve">non </w:t>
            </w:r>
            <w:r w:rsidRPr="0046241A">
              <w:t>salva le modifiche effettuate e mostra un messaggio</w:t>
            </w:r>
            <w:r>
              <w:t xml:space="preserve"> di errore.</w:t>
            </w:r>
          </w:p>
        </w:tc>
      </w:tr>
    </w:tbl>
    <w:p w:rsidR="002F2E3A" w:rsidRDefault="002F2E3A" w:rsidP="002F2E3A"/>
    <w:tbl>
      <w:tblPr>
        <w:tblStyle w:val="TableGrid"/>
        <w:tblW w:w="0" w:type="auto"/>
        <w:tblLook w:val="04A0" w:firstRow="1" w:lastRow="0" w:firstColumn="1" w:lastColumn="0" w:noHBand="0" w:noVBand="1"/>
      </w:tblPr>
      <w:tblGrid>
        <w:gridCol w:w="4536"/>
        <w:gridCol w:w="4525"/>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SC_GP_2 Modifica ore di tirocinio</w:t>
            </w:r>
          </w:p>
        </w:tc>
      </w:tr>
      <w:tr w:rsidR="002F2E3A" w:rsidTr="00D42A76">
        <w:tc>
          <w:tcPr>
            <w:tcW w:w="9628" w:type="dxa"/>
            <w:gridSpan w:val="2"/>
          </w:tcPr>
          <w:p w:rsidR="002F2E3A" w:rsidRPr="0046241A" w:rsidRDefault="002F2E3A" w:rsidP="00D42A76">
            <w:pPr>
              <w:spacing w:after="120"/>
              <w:rPr>
                <w:highlight w:val="white"/>
              </w:rPr>
            </w:pPr>
            <w:r w:rsidRPr="0046241A">
              <w:t>Partecipanti: Mauro: Professore</w:t>
            </w:r>
          </w:p>
        </w:tc>
      </w:tr>
      <w:tr w:rsidR="002F2E3A" w:rsidTr="00D42A76">
        <w:tc>
          <w:tcPr>
            <w:tcW w:w="9628" w:type="dxa"/>
            <w:gridSpan w:val="2"/>
          </w:tcPr>
          <w:p w:rsidR="002F2E3A" w:rsidRPr="0046241A"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Mauro è un Professore registrato alla piattaforma, durante lo svolgimento di alcuni tirocini vuole aggiornare le ore di tirocinio degli studenti</w:t>
            </w:r>
            <w:r>
              <w:t>.</w:t>
            </w:r>
          </w:p>
          <w:p w:rsidR="002F2E3A" w:rsidRDefault="002F2E3A" w:rsidP="00D42A76">
            <w:pPr>
              <w:spacing w:after="60"/>
            </w:pPr>
            <w:r>
              <w:t>Mauro ha già effettuato il login alla piattaforma.</w:t>
            </w:r>
          </w:p>
          <w:p w:rsidR="002F2E3A" w:rsidRDefault="002F2E3A" w:rsidP="00D42A76">
            <w:pPr>
              <w:spacing w:after="60"/>
            </w:pPr>
            <w:r w:rsidRPr="0046241A">
              <w:t>Mauro visualizza la pagina apposita per la visualizzazione dei tirocini</w:t>
            </w:r>
            <w:r>
              <w:t>, cliccando sul bottone “Domande tirocini”.</w:t>
            </w:r>
          </w:p>
          <w:p w:rsidR="002F2E3A" w:rsidRDefault="002F2E3A" w:rsidP="00D42A76">
            <w:pPr>
              <w:spacing w:after="60"/>
            </w:pPr>
            <w:r w:rsidRPr="0046241A">
              <w:t>Mauro controlla</w:t>
            </w:r>
            <w:r>
              <w:t xml:space="preserve"> </w:t>
            </w:r>
            <w:r w:rsidRPr="0046241A">
              <w:t>tutti i tirocini</w:t>
            </w:r>
            <w:r>
              <w:t xml:space="preserve"> attraverso una lista (Nome, cognome, username, email, matricola, stato) e ne visualizza</w:t>
            </w:r>
            <w:r w:rsidRPr="0046241A">
              <w:t xml:space="preserve"> l’andamento</w:t>
            </w:r>
            <w:r>
              <w:t xml:space="preserve"> cliccando su “andamento tirocinio”.</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mostra una nuova pagina che permette di visualizzare l’andamento, cioè informazioni riguardante data, ora inizio, ora fine e ore di lavoro svolte in quel giorno. Inoltre è possibile inserire ore di lavoro, compilando i seguenti campi: Data, ora inizio, ora fine.</w:t>
            </w:r>
          </w:p>
        </w:tc>
      </w:tr>
      <w:tr w:rsidR="002F2E3A" w:rsidTr="00D42A76">
        <w:tc>
          <w:tcPr>
            <w:tcW w:w="4814" w:type="dxa"/>
          </w:tcPr>
          <w:p w:rsidR="002F2E3A" w:rsidRPr="0046241A" w:rsidRDefault="002F2E3A" w:rsidP="00D42A76">
            <w:pPr>
              <w:spacing w:after="60"/>
            </w:pPr>
            <w:r>
              <w:t xml:space="preserve">Mauro </w:t>
            </w:r>
            <w:r w:rsidRPr="0046241A">
              <w:t>aggiorna un tirocinio</w:t>
            </w:r>
            <w:r>
              <w:t>, pertanto clicca su “modifica ore”, situato accanto ad ogni lavoro inserito dal professore.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mostra una nuova pagina con un </w:t>
            </w:r>
            <w:proofErr w:type="spellStart"/>
            <w:r>
              <w:t>form</w:t>
            </w:r>
            <w:proofErr w:type="spellEnd"/>
            <w:r>
              <w:t xml:space="preserve"> già compilato (data, ora inizio, ora fine).</w:t>
            </w:r>
          </w:p>
          <w:p w:rsidR="002F2E3A" w:rsidRPr="0046241A" w:rsidRDefault="002F2E3A" w:rsidP="00D42A76">
            <w:pPr>
              <w:spacing w:after="60"/>
            </w:pPr>
          </w:p>
        </w:tc>
      </w:tr>
      <w:tr w:rsidR="002F2E3A" w:rsidTr="00D42A76">
        <w:tc>
          <w:tcPr>
            <w:tcW w:w="4814" w:type="dxa"/>
          </w:tcPr>
          <w:p w:rsidR="002F2E3A" w:rsidRDefault="002F2E3A" w:rsidP="00D42A76">
            <w:pPr>
              <w:spacing w:after="60"/>
            </w:pPr>
            <w:r>
              <w:t>Il professore modifica l’ora di inizio da 12:00 ad 13:00 e l’ora di fine da 15:00 a 16:00.</w:t>
            </w:r>
          </w:p>
          <w:p w:rsidR="002F2E3A" w:rsidRPr="0046241A" w:rsidRDefault="002F2E3A" w:rsidP="00D42A76">
            <w:pPr>
              <w:spacing w:after="60"/>
            </w:pPr>
            <w:r>
              <w:t xml:space="preserve">Mauro clicca sul bottone “salva” </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 dati sono corretti.</w:t>
            </w:r>
          </w:p>
          <w:p w:rsidR="002F2E3A" w:rsidRDefault="002F2E3A" w:rsidP="00D42A76">
            <w:pPr>
              <w:spacing w:after="60"/>
            </w:pPr>
            <w:r>
              <w:t>Il sistema modifica le ore e stampa il seguente messaggio: “ore di lavoro modificate”.</w:t>
            </w:r>
          </w:p>
        </w:tc>
      </w:tr>
      <w:tr w:rsidR="002F2E3A" w:rsidTr="00D42A76">
        <w:tc>
          <w:tcPr>
            <w:tcW w:w="4814" w:type="dxa"/>
          </w:tcPr>
          <w:p w:rsidR="002F2E3A" w:rsidRDefault="002F2E3A" w:rsidP="00D42A76">
            <w:pPr>
              <w:spacing w:after="60"/>
            </w:pPr>
            <w:r>
              <w:t xml:space="preserve">Mauro decide di effettuare il </w:t>
            </w:r>
            <w:proofErr w:type="spellStart"/>
            <w:r>
              <w:t>logout</w:t>
            </w:r>
            <w:proofErr w:type="spellEnd"/>
            <w:r>
              <w:t>, utilizzando l’apposito bottone situato in alto a destra.</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disconnette Mauro.</w:t>
            </w:r>
          </w:p>
        </w:tc>
      </w:tr>
    </w:tbl>
    <w:p w:rsidR="002F2E3A" w:rsidRPr="00543D24" w:rsidRDefault="002F2E3A" w:rsidP="002F2E3A">
      <w:pPr>
        <w:rPr>
          <w:b/>
          <w:color w:val="auto"/>
        </w:rPr>
      </w:pPr>
    </w:p>
    <w:tbl>
      <w:tblPr>
        <w:tblStyle w:val="TableGrid"/>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lastRenderedPageBreak/>
              <w:t>Nome Scenario</w:t>
            </w:r>
            <w:r w:rsidRPr="0046241A">
              <w:rPr>
                <w:b/>
                <w:highlight w:val="white"/>
              </w:rPr>
              <w:t xml:space="preserve">: SC_GP_3 </w:t>
            </w:r>
            <w:r w:rsidRPr="0046241A">
              <w:rPr>
                <w:b/>
              </w:rPr>
              <w:t>Visualizzazione degli studenti che effettuano la domanda di tirocinio</w:t>
            </w:r>
          </w:p>
        </w:tc>
      </w:tr>
      <w:tr w:rsidR="002F2E3A" w:rsidTr="00D42A76">
        <w:tc>
          <w:tcPr>
            <w:tcW w:w="9628" w:type="dxa"/>
            <w:gridSpan w:val="2"/>
          </w:tcPr>
          <w:p w:rsidR="002F2E3A" w:rsidRPr="0046241A" w:rsidRDefault="002F2E3A" w:rsidP="00D42A76">
            <w:pPr>
              <w:spacing w:after="120"/>
              <w:rPr>
                <w:highlight w:val="white"/>
              </w:rPr>
            </w:pPr>
            <w:r w:rsidRPr="0046241A">
              <w:t>Partecipanti: Gianluca: Professore</w:t>
            </w:r>
          </w:p>
        </w:tc>
      </w:tr>
      <w:tr w:rsidR="002F2E3A" w:rsidTr="00D42A76">
        <w:tc>
          <w:tcPr>
            <w:tcW w:w="9628" w:type="dxa"/>
            <w:gridSpan w:val="2"/>
          </w:tcPr>
          <w:p w:rsidR="002F2E3A" w:rsidRPr="0046241A" w:rsidRDefault="002F2E3A" w:rsidP="00D42A76">
            <w:pPr>
              <w:spacing w:after="120"/>
              <w:rPr>
                <w:highlight w:val="white"/>
              </w:rPr>
            </w:pPr>
            <w:r w:rsidRPr="0046241A">
              <w:t>Flusso di eventi:</w:t>
            </w:r>
          </w:p>
        </w:tc>
      </w:tr>
      <w:tr w:rsidR="002F2E3A" w:rsidTr="00D42A76">
        <w:tc>
          <w:tcPr>
            <w:tcW w:w="4814" w:type="dxa"/>
          </w:tcPr>
          <w:p w:rsidR="002F2E3A" w:rsidRDefault="002F2E3A" w:rsidP="00D42A76">
            <w:pPr>
              <w:spacing w:after="60"/>
            </w:pPr>
            <w:r w:rsidRPr="0046241A">
              <w:t>Gianluca è un professore registrato alla piattaforma e vuole visualizzare le richieste di tirocinio inviate dagli studenti</w:t>
            </w:r>
            <w:r>
              <w:t>.</w:t>
            </w:r>
          </w:p>
          <w:p w:rsidR="002F2E3A" w:rsidRDefault="002F2E3A" w:rsidP="00D42A76">
            <w:pPr>
              <w:spacing w:after="60"/>
            </w:pPr>
            <w:r>
              <w:t>Gianluca ha già effettuato il login alla piattaforma.</w:t>
            </w:r>
          </w:p>
          <w:p w:rsidR="002F2E3A" w:rsidRPr="0046241A" w:rsidRDefault="002F2E3A" w:rsidP="00D42A76">
            <w:pPr>
              <w:spacing w:after="60"/>
            </w:pPr>
            <w:r>
              <w:t>Gianluca clicca sul bottone “Domande tirocini”.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reindirizza Gianluca alle varie richieste di tirocinio</w:t>
            </w:r>
          </w:p>
        </w:tc>
      </w:tr>
      <w:tr w:rsidR="002F2E3A" w:rsidTr="00D42A76">
        <w:tc>
          <w:tcPr>
            <w:tcW w:w="4814" w:type="dxa"/>
          </w:tcPr>
          <w:p w:rsidR="002F2E3A" w:rsidRDefault="002F2E3A" w:rsidP="00D42A76">
            <w:pPr>
              <w:spacing w:after="60"/>
            </w:pPr>
            <w:r w:rsidRPr="0046241A">
              <w:t>Gianluca visita la sezione dove è possibile visualizzare le richieste di tirocinio</w:t>
            </w:r>
            <w:r>
              <w:t>.</w:t>
            </w:r>
          </w:p>
          <w:p w:rsidR="002F2E3A" w:rsidRDefault="002F2E3A" w:rsidP="00D42A76">
            <w:pPr>
              <w:spacing w:after="60"/>
            </w:pPr>
            <w:r w:rsidRPr="0046241A">
              <w:t>Gianluca controlla tutte le domande di tirocinio accettate/rifiutate/attesa di conferma</w:t>
            </w:r>
            <w:r>
              <w:t>, dove appunto uno stato ne rappresenta la sua corrispettività e dove si possono visualizzare il Nome ed il cognome dello studente, l’username, la sua email, la matricola e appunto lo stato e l’azione.</w:t>
            </w:r>
          </w:p>
          <w:p w:rsidR="002F2E3A" w:rsidRPr="0046241A" w:rsidRDefault="002F2E3A" w:rsidP="00D42A76">
            <w:pPr>
              <w:spacing w:after="60"/>
            </w:pPr>
            <w:r>
              <w:t xml:space="preserve">Gianluca effettua il </w:t>
            </w:r>
            <w:proofErr w:type="spellStart"/>
            <w:r>
              <w:t>logout</w:t>
            </w:r>
            <w:proofErr w:type="spellEnd"/>
            <w:r>
              <w:t>, cliccando sull’apposto bottone.</w:t>
            </w:r>
          </w:p>
        </w:tc>
        <w:tc>
          <w:tcPr>
            <w:tcW w:w="4814" w:type="dxa"/>
          </w:tcPr>
          <w:p w:rsidR="002F2E3A" w:rsidRDefault="002F2E3A" w:rsidP="00D42A76">
            <w:pPr>
              <w:spacing w:after="60"/>
            </w:pPr>
          </w:p>
          <w:p w:rsidR="002F2E3A" w:rsidRDefault="002F2E3A" w:rsidP="00D42A76">
            <w:pPr>
              <w:spacing w:after="60"/>
            </w:pPr>
          </w:p>
          <w:p w:rsidR="002F2E3A" w:rsidRDefault="002F2E3A" w:rsidP="00D42A76">
            <w:pPr>
              <w:spacing w:after="60"/>
            </w:pPr>
          </w:p>
          <w:p w:rsidR="002F2E3A" w:rsidRDefault="002F2E3A" w:rsidP="00D42A76">
            <w:pPr>
              <w:spacing w:after="60"/>
            </w:pPr>
          </w:p>
          <w:p w:rsidR="002F2E3A" w:rsidRDefault="002F2E3A" w:rsidP="00D42A76">
            <w:pPr>
              <w:spacing w:after="60"/>
            </w:pPr>
            <w:r>
              <w:t>.</w:t>
            </w:r>
          </w:p>
          <w:p w:rsidR="002F2E3A" w:rsidRPr="0046241A" w:rsidRDefault="002F2E3A" w:rsidP="00D42A76">
            <w:pPr>
              <w:spacing w:after="60"/>
            </w:pPr>
            <w:r>
              <w:t xml:space="preserve"> </w:t>
            </w: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disconnette Gianluca.</w:t>
            </w:r>
          </w:p>
        </w:tc>
      </w:tr>
    </w:tbl>
    <w:p w:rsidR="002F2E3A" w:rsidRPr="0046241A" w:rsidRDefault="002F2E3A" w:rsidP="002F2E3A">
      <w:pPr>
        <w:rPr>
          <w:color w:val="auto"/>
        </w:rPr>
      </w:pPr>
    </w:p>
    <w:tbl>
      <w:tblPr>
        <w:tblStyle w:val="TableGrid"/>
        <w:tblW w:w="0" w:type="auto"/>
        <w:tblLook w:val="04A0" w:firstRow="1" w:lastRow="0" w:firstColumn="1" w:lastColumn="0" w:noHBand="0" w:noVBand="1"/>
      </w:tblPr>
      <w:tblGrid>
        <w:gridCol w:w="4587"/>
        <w:gridCol w:w="4474"/>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SC_GP_4 </w:t>
            </w:r>
            <w:r w:rsidRPr="0046241A">
              <w:rPr>
                <w:b/>
              </w:rPr>
              <w:t>Invio della risposta della domanda di tirocinio</w:t>
            </w:r>
          </w:p>
        </w:tc>
      </w:tr>
      <w:tr w:rsidR="002F2E3A" w:rsidTr="00D42A76">
        <w:tc>
          <w:tcPr>
            <w:tcW w:w="9628" w:type="dxa"/>
            <w:gridSpan w:val="2"/>
          </w:tcPr>
          <w:p w:rsidR="002F2E3A" w:rsidRDefault="002F2E3A" w:rsidP="00D42A76">
            <w:pPr>
              <w:spacing w:after="120"/>
            </w:pPr>
            <w:r w:rsidRPr="0046241A">
              <w:t>Partecipanti: Gianluca: Professore</w:t>
            </w:r>
          </w:p>
        </w:tc>
      </w:tr>
      <w:tr w:rsidR="002F2E3A" w:rsidTr="00D42A76">
        <w:tc>
          <w:tcPr>
            <w:tcW w:w="9628" w:type="dxa"/>
            <w:gridSpan w:val="2"/>
          </w:tcPr>
          <w:p w:rsidR="002F2E3A" w:rsidRPr="00295958" w:rsidRDefault="002F2E3A" w:rsidP="00D42A76">
            <w:pPr>
              <w:spacing w:after="120"/>
            </w:pPr>
            <w:r>
              <w:t>Flusso di eventi:</w:t>
            </w:r>
          </w:p>
        </w:tc>
      </w:tr>
      <w:tr w:rsidR="002F2E3A" w:rsidTr="00D42A76">
        <w:tc>
          <w:tcPr>
            <w:tcW w:w="4814" w:type="dxa"/>
          </w:tcPr>
          <w:p w:rsidR="002F2E3A" w:rsidRDefault="002F2E3A" w:rsidP="00D42A76">
            <w:pPr>
              <w:spacing w:after="120"/>
            </w:pPr>
            <w:r w:rsidRPr="0046241A">
              <w:t>Gianluca è un professore dell’UNISA registrato alla piattaforma e vuole rispondere a delle richieste di tirocinio visualizzate precedentemente</w:t>
            </w:r>
            <w:r>
              <w:t>.</w:t>
            </w:r>
          </w:p>
          <w:p w:rsidR="002F2E3A" w:rsidRDefault="002F2E3A" w:rsidP="00D42A76">
            <w:pPr>
              <w:spacing w:after="60"/>
            </w:pPr>
            <w:r w:rsidRPr="0046241A">
              <w:t xml:space="preserve">Gianluca </w:t>
            </w:r>
            <w:r>
              <w:t>ha già effettuato il login alla piattaforma.</w:t>
            </w:r>
          </w:p>
        </w:tc>
        <w:tc>
          <w:tcPr>
            <w:tcW w:w="4814" w:type="dxa"/>
          </w:tcPr>
          <w:p w:rsidR="002F2E3A" w:rsidRDefault="002F2E3A" w:rsidP="00D42A76">
            <w:pPr>
              <w:spacing w:after="120"/>
            </w:pPr>
          </w:p>
        </w:tc>
      </w:tr>
      <w:tr w:rsidR="002F2E3A" w:rsidTr="00D42A76">
        <w:tc>
          <w:tcPr>
            <w:tcW w:w="4814" w:type="dxa"/>
          </w:tcPr>
          <w:p w:rsidR="002F2E3A" w:rsidRDefault="002F2E3A" w:rsidP="00D42A76">
            <w:pPr>
              <w:spacing w:after="120"/>
            </w:pPr>
            <w:r w:rsidRPr="0046241A">
              <w:t xml:space="preserve">Gianluca clicca su </w:t>
            </w:r>
            <w:r>
              <w:t>“</w:t>
            </w:r>
            <w:r w:rsidRPr="0046241A">
              <w:t>visualizza le domande di tirocinio</w:t>
            </w:r>
            <w:r>
              <w:t>”.</w:t>
            </w:r>
          </w:p>
          <w:p w:rsidR="002F2E3A" w:rsidRDefault="002F2E3A" w:rsidP="00D42A76">
            <w:pPr>
              <w:spacing w:after="60"/>
            </w:pPr>
            <w:r w:rsidRPr="0046241A">
              <w:t>Gianluca controlla tutte le domande di tirocinio accettate/rifiutate/attesa di conferma</w:t>
            </w:r>
            <w:r>
              <w:t xml:space="preserve">, dove appunto uno stato ne rappresenta la sua corrispettività e dove si possono visualizzare il Nome ed il cognome dello studente, l’username, la sua email, la matricola e appunto lo stato e l’azione. </w:t>
            </w:r>
          </w:p>
          <w:p w:rsidR="002F2E3A" w:rsidRDefault="002F2E3A" w:rsidP="00D42A76">
            <w:pPr>
              <w:spacing w:after="60"/>
            </w:pPr>
            <w:r>
              <w:t xml:space="preserve">Gianluca si accorge che una domanda di tirocinio di uno studente è in attesa di conferma, pertanto sceglie di rifiutarla. Per poter rifiutare </w:t>
            </w:r>
            <w:r>
              <w:lastRenderedPageBreak/>
              <w:t>la domanda, Gianluca clicca sul bottone “rifiuta domanda”, situato nella sezione “Azione”.</w:t>
            </w:r>
          </w:p>
          <w:p w:rsidR="002F2E3A" w:rsidRPr="0046241A" w:rsidRDefault="002F2E3A" w:rsidP="00D42A76">
            <w:pPr>
              <w:spacing w:after="120"/>
            </w:pP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imposta quella domanda di tirocinio in stato di rifiutato</w:t>
            </w:r>
            <w:r>
              <w:t>.</w:t>
            </w:r>
          </w:p>
        </w:tc>
      </w:tr>
      <w:tr w:rsidR="002F2E3A" w:rsidTr="00D42A76">
        <w:tc>
          <w:tcPr>
            <w:tcW w:w="4814" w:type="dxa"/>
          </w:tcPr>
          <w:p w:rsidR="002F2E3A" w:rsidRDefault="002F2E3A" w:rsidP="00D42A76">
            <w:pPr>
              <w:spacing w:after="120"/>
            </w:pPr>
            <w:r>
              <w:t>Gianluca controlla le altre domande, trovandone un'altra in stato di attesa, decide di accettarla.</w:t>
            </w:r>
          </w:p>
          <w:p w:rsidR="002F2E3A" w:rsidRPr="0046241A" w:rsidRDefault="002F2E3A" w:rsidP="00D42A76">
            <w:pPr>
              <w:spacing w:after="120"/>
            </w:pPr>
            <w:r>
              <w:t>Gianluca clicca sul bottone “accetta domanda”, situato accanto al bottone di rifiuto., sitato anch’ esso nella sezione “azione”</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 xml:space="preserve">Il sistema imposta quella domanda di tirocinio in stato di </w:t>
            </w:r>
            <w:r>
              <w:t>accettat</w:t>
            </w:r>
            <w:r w:rsidRPr="0046241A">
              <w:t>o</w:t>
            </w:r>
            <w:r>
              <w:t>.</w:t>
            </w:r>
          </w:p>
        </w:tc>
      </w:tr>
      <w:tr w:rsidR="002F2E3A" w:rsidTr="00D42A76">
        <w:tc>
          <w:tcPr>
            <w:tcW w:w="4814" w:type="dxa"/>
          </w:tcPr>
          <w:p w:rsidR="002F2E3A" w:rsidRPr="0046241A" w:rsidRDefault="002F2E3A" w:rsidP="00D42A76">
            <w:pPr>
              <w:spacing w:after="120"/>
            </w:pPr>
            <w:r w:rsidRPr="0046241A">
              <w:t>Gianluca dopo aver controllato</w:t>
            </w:r>
            <w:r>
              <w:t xml:space="preserve"> nuovamente</w:t>
            </w:r>
            <w:r w:rsidRPr="0046241A">
              <w:t xml:space="preserve"> le domande di tirocinio desidera effettuare il </w:t>
            </w:r>
            <w:proofErr w:type="spellStart"/>
            <w:r w:rsidRPr="0046241A">
              <w:t>logout</w:t>
            </w:r>
            <w:proofErr w:type="spellEnd"/>
            <w:r>
              <w:t>. Cliccando sul relativo bottone.</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disconnette Gianluca</w:t>
            </w:r>
            <w:r>
              <w:t xml:space="preserve">. </w:t>
            </w: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riporta Gianluca alla home della piattaforma</w:t>
            </w:r>
            <w:r>
              <w:t>.</w:t>
            </w:r>
          </w:p>
        </w:tc>
      </w:tr>
    </w:tbl>
    <w:p w:rsidR="002F2E3A" w:rsidRPr="0046241A" w:rsidRDefault="002F2E3A" w:rsidP="002F2E3A">
      <w:pPr>
        <w:rPr>
          <w:color w:val="auto"/>
        </w:rPr>
      </w:pPr>
    </w:p>
    <w:p w:rsidR="002F2E3A" w:rsidRDefault="002F2E3A" w:rsidP="002F2E3A">
      <w:pPr>
        <w:pStyle w:val="Heading4"/>
        <w:spacing w:after="240"/>
        <w:rPr>
          <w:i w:val="0"/>
          <w:color w:val="auto"/>
        </w:rPr>
      </w:pPr>
      <w:r w:rsidRPr="0046241A">
        <w:rPr>
          <w:i w:val="0"/>
          <w:color w:val="auto"/>
        </w:rPr>
        <w:t>SC_GTA: Gestione Tutor Aziendale</w:t>
      </w:r>
    </w:p>
    <w:tbl>
      <w:tblPr>
        <w:tblStyle w:val="TableGrid"/>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SC_GTA_</w:t>
            </w:r>
            <w:r>
              <w:rPr>
                <w:b/>
                <w:highlight w:val="white"/>
              </w:rPr>
              <w:t>1</w:t>
            </w:r>
            <w:r w:rsidRPr="0046241A">
              <w:rPr>
                <w:b/>
                <w:highlight w:val="white"/>
              </w:rPr>
              <w:t xml:space="preserve"> Modifica pagina personale</w:t>
            </w:r>
          </w:p>
        </w:tc>
      </w:tr>
      <w:tr w:rsidR="002F2E3A" w:rsidTr="00D42A76">
        <w:tc>
          <w:tcPr>
            <w:tcW w:w="9628" w:type="dxa"/>
            <w:gridSpan w:val="2"/>
          </w:tcPr>
          <w:p w:rsidR="002F2E3A" w:rsidRDefault="002F2E3A" w:rsidP="00D42A76">
            <w:pPr>
              <w:spacing w:after="120"/>
            </w:pPr>
            <w:r w:rsidRPr="0046241A">
              <w:t>Partecipanti: Angilberto: Tutor</w:t>
            </w:r>
          </w:p>
        </w:tc>
      </w:tr>
      <w:tr w:rsidR="002F2E3A" w:rsidTr="00D42A76">
        <w:tc>
          <w:tcPr>
            <w:tcW w:w="9628" w:type="dxa"/>
            <w:gridSpan w:val="2"/>
          </w:tcPr>
          <w:p w:rsidR="002F2E3A" w:rsidRPr="00295958"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Angilberto è un Tutor aziendale</w:t>
            </w:r>
            <w:r>
              <w:t xml:space="preserve"> </w:t>
            </w:r>
            <w:r w:rsidRPr="0046241A">
              <w:t>registrato alla piattaforma e vuole modificare le informazioni scritte nella pagina personale dell’azienda</w:t>
            </w:r>
            <w:r>
              <w:t xml:space="preserve">, per farlo ha bisogno di effettuare il login, quindi clicca sul bottone “login”, ed inserisce la sua e-mail/username e </w:t>
            </w:r>
            <w:proofErr w:type="gramStart"/>
            <w:r>
              <w:t>password .</w:t>
            </w:r>
            <w:proofErr w:type="gramEnd"/>
            <w:r>
              <w:t xml:space="preserve"> </w:t>
            </w:r>
            <w:r w:rsidRPr="0046241A">
              <w:t xml:space="preserve">Angilberto </w:t>
            </w:r>
            <w:r>
              <w:t xml:space="preserve">inserisce nel campo email/username la seguente email: </w:t>
            </w:r>
            <w:hyperlink r:id="rId17" w:history="1">
              <w:r w:rsidRPr="003E1E6E">
                <w:rPr>
                  <w:rStyle w:val="Hyperlink"/>
                </w:rPr>
                <w:t xml:space="preserve"> tutorangilberto@unisa.it</w:t>
              </w:r>
            </w:hyperlink>
            <w:r>
              <w:t xml:space="preserve"> oppure </w:t>
            </w:r>
            <w:proofErr w:type="gramStart"/>
            <w:r>
              <w:t>la user</w:t>
            </w:r>
            <w:proofErr w:type="gramEnd"/>
            <w:r>
              <w:t>: “</w:t>
            </w:r>
            <w:proofErr w:type="spellStart"/>
            <w:r>
              <w:t>tutorangil</w:t>
            </w:r>
            <w:proofErr w:type="spellEnd"/>
            <w:r>
              <w:t>” e la seguente password: “Tutor01”</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w:t>
            </w:r>
            <w:proofErr w:type="gramStart"/>
            <w:r>
              <w:t>dell’ espressione</w:t>
            </w:r>
            <w:proofErr w:type="gramEnd"/>
            <w:r>
              <w:t xml:space="preserve"> regolare di una email corretta , ovvero: </w:t>
            </w:r>
            <w:r w:rsidRPr="00FD0CF7">
              <w:t>[a-zA-Z0-9._%-]+@[</w:t>
            </w:r>
            <w:r>
              <w:t>a-</w:t>
            </w:r>
            <w:proofErr w:type="spellStart"/>
            <w:r>
              <w:t>zA</w:t>
            </w:r>
            <w:proofErr w:type="spellEnd"/>
            <w:r>
              <w:t>-Z</w:t>
            </w:r>
            <w:r w:rsidRPr="00FD0CF7">
              <w:t>]+\\.[a-</w:t>
            </w:r>
            <w:proofErr w:type="spellStart"/>
            <w:r w:rsidRPr="00FD0CF7">
              <w:t>zA</w:t>
            </w:r>
            <w:proofErr w:type="spellEnd"/>
            <w:r w:rsidRPr="00FD0CF7">
              <w:t>-Z]{2,4}</w:t>
            </w:r>
            <w:r>
              <w:t xml:space="preserve">oppure se la user rispetta il formato richiesto, ovvero </w:t>
            </w:r>
            <w:r w:rsidRPr="00FD0CF7">
              <w:t>[a-zA-Z0-9</w:t>
            </w:r>
            <w:r>
              <w:t xml:space="preserve">]. I controlli vanno a buon fine, il sistema verifica se l’email o </w:t>
            </w:r>
            <w:proofErr w:type="gramStart"/>
            <w:r>
              <w:t>la user</w:t>
            </w:r>
            <w:proofErr w:type="gramEnd"/>
            <w:r>
              <w:t xml:space="preserve"> sono presenti nel Database.</w:t>
            </w:r>
          </w:p>
        </w:tc>
      </w:tr>
      <w:tr w:rsidR="002F2E3A" w:rsidTr="00D42A76">
        <w:tc>
          <w:tcPr>
            <w:tcW w:w="4814" w:type="dxa"/>
          </w:tcPr>
          <w:p w:rsidR="002F2E3A" w:rsidRPr="0046241A" w:rsidRDefault="002F2E3A" w:rsidP="00D42A76">
            <w:pPr>
              <w:spacing w:after="60"/>
            </w:pPr>
            <w:r>
              <w:t xml:space="preserve">I dati inseriti sono corretti, e sono presenti nel database, </w:t>
            </w:r>
            <w:r w:rsidRPr="0046241A">
              <w:t>Angilberto si collega alla piattaforma e v</w:t>
            </w:r>
            <w:r>
              <w:t>errà reindirizzato nella sua Area personale.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fa accedere Angilberto alla sua area personale</w:t>
            </w:r>
            <w:r>
              <w:t>.</w:t>
            </w:r>
          </w:p>
        </w:tc>
      </w:tr>
      <w:tr w:rsidR="002F2E3A" w:rsidTr="00D42A76">
        <w:tc>
          <w:tcPr>
            <w:tcW w:w="4814" w:type="dxa"/>
          </w:tcPr>
          <w:p w:rsidR="002F2E3A" w:rsidRPr="00736949" w:rsidRDefault="002F2E3A" w:rsidP="00D42A76">
            <w:pPr>
              <w:spacing w:after="60"/>
            </w:pPr>
            <w:r w:rsidRPr="00736949">
              <w:lastRenderedPageBreak/>
              <w:t>Angilberto visita la sezione apposita per modificare la pagina dell’azienda, cliccando sul tasto “modifica”</w:t>
            </w:r>
          </w:p>
          <w:p w:rsidR="002F2E3A" w:rsidRPr="00736949" w:rsidRDefault="002F2E3A" w:rsidP="00D42A76">
            <w:pPr>
              <w:spacing w:after="60"/>
            </w:pPr>
            <w:r w:rsidRPr="00736949">
              <w:t>Angilberto controlla i vecchi dati inseriti e li aggiorna.</w:t>
            </w:r>
          </w:p>
          <w:p w:rsidR="002F2E3A" w:rsidRPr="00736949" w:rsidRDefault="002F2E3A" w:rsidP="00D42A76">
            <w:pPr>
              <w:spacing w:after="60"/>
            </w:pPr>
            <w:r w:rsidRPr="00736949">
              <w:t>Angilberto salva le modifiche apportate, cliccano sul bottone “modifica profilo</w:t>
            </w:r>
            <w:r>
              <w:t>”.</w:t>
            </w:r>
          </w:p>
          <w:p w:rsidR="002F2E3A" w:rsidRPr="00736949" w:rsidRDefault="002F2E3A" w:rsidP="00D42A76">
            <w:pPr>
              <w:spacing w:after="60"/>
            </w:pPr>
          </w:p>
        </w:tc>
        <w:tc>
          <w:tcPr>
            <w:tcW w:w="4814" w:type="dxa"/>
          </w:tcPr>
          <w:p w:rsidR="002F2E3A" w:rsidRPr="00736949" w:rsidRDefault="002F2E3A" w:rsidP="00D42A76">
            <w:pPr>
              <w:spacing w:after="60"/>
            </w:pPr>
          </w:p>
        </w:tc>
      </w:tr>
      <w:tr w:rsidR="002F2E3A" w:rsidTr="00D42A76">
        <w:tc>
          <w:tcPr>
            <w:tcW w:w="4814" w:type="dxa"/>
          </w:tcPr>
          <w:p w:rsidR="002F2E3A" w:rsidRPr="00736949" w:rsidRDefault="002F2E3A" w:rsidP="00D42A76">
            <w:pPr>
              <w:spacing w:after="60"/>
            </w:pPr>
          </w:p>
        </w:tc>
        <w:tc>
          <w:tcPr>
            <w:tcW w:w="4814" w:type="dxa"/>
          </w:tcPr>
          <w:p w:rsidR="002F2E3A" w:rsidRPr="00736949" w:rsidRDefault="002F2E3A" w:rsidP="00D42A76">
            <w:pPr>
              <w:spacing w:after="60"/>
            </w:pPr>
            <w:r w:rsidRPr="00736949">
              <w:t>Il sistema salva le modifiche effettuate e mostra un avviso: “Complimenti, profilo modificato con successo”.</w:t>
            </w:r>
          </w:p>
        </w:tc>
      </w:tr>
      <w:tr w:rsidR="002F2E3A" w:rsidTr="00D42A76">
        <w:tc>
          <w:tcPr>
            <w:tcW w:w="4814" w:type="dxa"/>
          </w:tcPr>
          <w:p w:rsidR="002F2E3A" w:rsidRPr="00736949" w:rsidRDefault="002F2E3A" w:rsidP="00D42A76">
            <w:pPr>
              <w:spacing w:after="60"/>
            </w:pPr>
            <w:r w:rsidRPr="00736949">
              <w:t xml:space="preserve">Dopo aver modificato i dati errati Angilberto desidera effettuare il </w:t>
            </w:r>
            <w:proofErr w:type="spellStart"/>
            <w:r w:rsidRPr="00736949">
              <w:t>logout</w:t>
            </w:r>
            <w:proofErr w:type="spellEnd"/>
            <w:r w:rsidRPr="00736949">
              <w:t>, cliccando sull’ apposito bottone.</w:t>
            </w:r>
          </w:p>
        </w:tc>
        <w:tc>
          <w:tcPr>
            <w:tcW w:w="4814" w:type="dxa"/>
          </w:tcPr>
          <w:p w:rsidR="002F2E3A" w:rsidRPr="00736949" w:rsidRDefault="002F2E3A" w:rsidP="00D42A76">
            <w:pPr>
              <w:spacing w:after="60"/>
            </w:pPr>
          </w:p>
        </w:tc>
      </w:tr>
      <w:tr w:rsidR="002F2E3A" w:rsidTr="00D42A76">
        <w:tc>
          <w:tcPr>
            <w:tcW w:w="4814" w:type="dxa"/>
          </w:tcPr>
          <w:p w:rsidR="002F2E3A" w:rsidRPr="00736949" w:rsidRDefault="002F2E3A" w:rsidP="00D42A76">
            <w:pPr>
              <w:spacing w:after="60"/>
            </w:pPr>
          </w:p>
        </w:tc>
        <w:tc>
          <w:tcPr>
            <w:tcW w:w="4814" w:type="dxa"/>
          </w:tcPr>
          <w:p w:rsidR="002F2E3A" w:rsidRPr="00736949" w:rsidRDefault="002F2E3A" w:rsidP="00D42A76">
            <w:pPr>
              <w:spacing w:after="60"/>
            </w:pPr>
            <w:r w:rsidRPr="00736949">
              <w:t>Il sistema disconnette Angilberto.</w:t>
            </w:r>
          </w:p>
          <w:p w:rsidR="002F2E3A" w:rsidRPr="00736949" w:rsidRDefault="002F2E3A" w:rsidP="00D42A76">
            <w:pPr>
              <w:spacing w:after="60"/>
            </w:pPr>
            <w:r w:rsidRPr="00736949">
              <w:t>Il sistema riporta Angilberto alla home della piattaforma</w:t>
            </w:r>
          </w:p>
        </w:tc>
      </w:tr>
      <w:tr w:rsidR="002F2E3A" w:rsidTr="00D42A76">
        <w:tc>
          <w:tcPr>
            <w:tcW w:w="4814" w:type="dxa"/>
          </w:tcPr>
          <w:p w:rsidR="002F2E3A" w:rsidRPr="00AB3F36" w:rsidRDefault="002F2E3A" w:rsidP="00D42A76">
            <w:pPr>
              <w:spacing w:after="60"/>
              <w:rPr>
                <w:highlight w:val="yellow"/>
              </w:rPr>
            </w:pPr>
            <w:r>
              <w:t xml:space="preserve">Nel caso in cui in fase di login, nei campi email/User e password </w:t>
            </w:r>
            <w:r w:rsidRPr="0046241A">
              <w:t xml:space="preserve">Angilberto </w:t>
            </w:r>
            <w:r>
              <w:t xml:space="preserve">inserisce i seguenti dati: email: </w:t>
            </w:r>
            <w:proofErr w:type="spellStart"/>
            <w:proofErr w:type="gramStart"/>
            <w:r w:rsidRPr="00AB3F36">
              <w:t>tutorangilberto</w:t>
            </w:r>
            <w:r>
              <w:t>@unisa.infoIT</w:t>
            </w:r>
            <w:proofErr w:type="spellEnd"/>
            <w:r>
              <w:t xml:space="preserve">  oppure</w:t>
            </w:r>
            <w:proofErr w:type="gramEnd"/>
            <w:r>
              <w:t xml:space="preserve"> come user inserisce “</w:t>
            </w:r>
            <w:proofErr w:type="spellStart"/>
            <w:r>
              <w:t>Tut#rangil</w:t>
            </w:r>
            <w:proofErr w:type="spellEnd"/>
            <w:r>
              <w:t>”</w:t>
            </w:r>
          </w:p>
        </w:tc>
        <w:tc>
          <w:tcPr>
            <w:tcW w:w="4814" w:type="dxa"/>
          </w:tcPr>
          <w:p w:rsidR="002F2E3A" w:rsidRPr="00AB3F36" w:rsidRDefault="002F2E3A" w:rsidP="00D42A76">
            <w:pPr>
              <w:spacing w:after="60"/>
              <w:rPr>
                <w:highlight w:val="yellow"/>
              </w:rPr>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 xml:space="preserve">Il sistema non permette l’accesso in quanto il formato dell’email e </w:t>
            </w:r>
            <w:proofErr w:type="gramStart"/>
            <w:r>
              <w:t>della user</w:t>
            </w:r>
            <w:proofErr w:type="gramEnd"/>
            <w:r>
              <w:t xml:space="preserve"> risultano errati per la presenza di caratteri non consentiti dalle espressioni regolari e visualizza il messaggio di errore “email/username o password errati”.</w:t>
            </w:r>
          </w:p>
          <w:p w:rsidR="002F2E3A" w:rsidRPr="00AB3F36" w:rsidRDefault="002F2E3A" w:rsidP="00D42A76">
            <w:pPr>
              <w:spacing w:after="60"/>
              <w:rPr>
                <w:highlight w:val="yellow"/>
              </w:rPr>
            </w:pPr>
          </w:p>
        </w:tc>
      </w:tr>
    </w:tbl>
    <w:p w:rsidR="002F2E3A" w:rsidRPr="00295958" w:rsidRDefault="002F2E3A" w:rsidP="002F2E3A"/>
    <w:p w:rsidR="002F2E3A" w:rsidRDefault="002F2E3A" w:rsidP="002F2E3A">
      <w:pPr>
        <w:spacing w:after="40"/>
        <w:rPr>
          <w:color w:val="auto"/>
        </w:rPr>
      </w:pPr>
    </w:p>
    <w:p w:rsidR="002F2E3A" w:rsidRDefault="002F2E3A" w:rsidP="002F2E3A">
      <w:pPr>
        <w:spacing w:after="40"/>
        <w:rPr>
          <w:color w:val="auto"/>
        </w:rPr>
      </w:pPr>
    </w:p>
    <w:tbl>
      <w:tblPr>
        <w:tblStyle w:val="TableGrid"/>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t>Nome Scenari</w:t>
            </w:r>
            <w:r w:rsidRPr="0046241A">
              <w:rPr>
                <w:b/>
                <w:highlight w:val="white"/>
              </w:rPr>
              <w:t>: SC_GTA_</w:t>
            </w:r>
            <w:r>
              <w:rPr>
                <w:b/>
                <w:highlight w:val="white"/>
              </w:rPr>
              <w:t xml:space="preserve">2 </w:t>
            </w:r>
            <w:r w:rsidRPr="0046241A">
              <w:rPr>
                <w:b/>
                <w:highlight w:val="white"/>
              </w:rPr>
              <w:t>Visualizzazione degli studenti che effettuano la domanda di Tirocinio</w:t>
            </w:r>
          </w:p>
        </w:tc>
      </w:tr>
      <w:tr w:rsidR="002F2E3A" w:rsidTr="00D42A76">
        <w:tc>
          <w:tcPr>
            <w:tcW w:w="9628" w:type="dxa"/>
            <w:gridSpan w:val="2"/>
          </w:tcPr>
          <w:p w:rsidR="002F2E3A" w:rsidRDefault="002F2E3A" w:rsidP="00D42A76">
            <w:pPr>
              <w:spacing w:after="120"/>
            </w:pPr>
            <w:r w:rsidRPr="0046241A">
              <w:t>Partecipanti: Giovanna: Tutor</w:t>
            </w:r>
          </w:p>
        </w:tc>
      </w:tr>
      <w:tr w:rsidR="002F2E3A" w:rsidTr="00D42A76">
        <w:tc>
          <w:tcPr>
            <w:tcW w:w="9628" w:type="dxa"/>
            <w:gridSpan w:val="2"/>
          </w:tcPr>
          <w:p w:rsidR="002F2E3A" w:rsidRPr="001B6120"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 xml:space="preserve">Giovanna è una delle Tutor dell’azienda </w:t>
            </w:r>
            <w:proofErr w:type="spellStart"/>
            <w:r w:rsidRPr="0046241A">
              <w:t>iWatch</w:t>
            </w:r>
            <w:proofErr w:type="spellEnd"/>
            <w:r w:rsidRPr="0046241A">
              <w:t xml:space="preserve"> e vuole visualizzare gli studenti che hanno effettuato la domanda di Tirocinio presso quell’azienda</w:t>
            </w:r>
            <w:r>
              <w:t>.</w:t>
            </w:r>
          </w:p>
          <w:p w:rsidR="002F2E3A" w:rsidRDefault="002F2E3A" w:rsidP="00D42A76">
            <w:pPr>
              <w:spacing w:after="60"/>
            </w:pPr>
            <w:r>
              <w:t>Giovanna ha già effettuato il login alla piattaforma.</w:t>
            </w:r>
          </w:p>
          <w:p w:rsidR="002F2E3A" w:rsidRDefault="002F2E3A" w:rsidP="00D42A76">
            <w:pPr>
              <w:spacing w:after="60"/>
            </w:pPr>
            <w:r w:rsidRPr="0046241A">
              <w:t>G</w:t>
            </w:r>
            <w:r>
              <w:t>iovanna</w:t>
            </w:r>
            <w:r w:rsidRPr="0046241A">
              <w:t xml:space="preserve"> visita la sezione dove è possibile visualizzare le richieste di tirocinio</w:t>
            </w:r>
            <w:r>
              <w:t>, ovvero “Domande tirocini”.</w:t>
            </w:r>
          </w:p>
          <w:p w:rsidR="002F2E3A" w:rsidRDefault="002F2E3A" w:rsidP="00D42A76">
            <w:pPr>
              <w:spacing w:after="60"/>
            </w:pPr>
            <w:r w:rsidRPr="0046241A">
              <w:t>G</w:t>
            </w:r>
            <w:r>
              <w:t xml:space="preserve">iovanna </w:t>
            </w:r>
            <w:r w:rsidRPr="0046241A">
              <w:t>controlla tutte le domande di tirocinio accettate/rifiutate/attesa di conferma</w:t>
            </w:r>
            <w:r>
              <w:t xml:space="preserve">, dove appunto uno stato ne rappresenta la sua corrispettività e dove si possono visualizzare il </w:t>
            </w:r>
            <w:r>
              <w:lastRenderedPageBreak/>
              <w:t>Nome ed il cognome dello studente, l’username, la sua email, la matricola e appunto lo stato e l’azione.</w:t>
            </w:r>
          </w:p>
          <w:p w:rsidR="002F2E3A" w:rsidRDefault="002F2E3A" w:rsidP="00D42A76">
            <w:pPr>
              <w:spacing w:after="60"/>
            </w:pPr>
            <w:r>
              <w:t xml:space="preserve">Gianluca effettua il </w:t>
            </w:r>
            <w:proofErr w:type="spellStart"/>
            <w:r>
              <w:t>logout</w:t>
            </w:r>
            <w:proofErr w:type="spellEnd"/>
            <w:r>
              <w:t>, cliccando sull’apposto bottone.</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disconnette Gianluca e lo riporta alla Home.</w:t>
            </w:r>
          </w:p>
        </w:tc>
      </w:tr>
    </w:tbl>
    <w:p w:rsidR="002F2E3A" w:rsidRPr="0046241A" w:rsidRDefault="002F2E3A" w:rsidP="002F2E3A">
      <w:pPr>
        <w:rPr>
          <w:color w:val="auto"/>
        </w:rPr>
      </w:pPr>
    </w:p>
    <w:p w:rsidR="002F2E3A" w:rsidRDefault="002F2E3A" w:rsidP="002F2E3A">
      <w:pPr>
        <w:pStyle w:val="Heading4"/>
        <w:spacing w:after="240"/>
        <w:rPr>
          <w:i w:val="0"/>
          <w:color w:val="auto"/>
        </w:rPr>
      </w:pPr>
      <w:r w:rsidRPr="0046241A">
        <w:rPr>
          <w:i w:val="0"/>
          <w:color w:val="auto"/>
        </w:rPr>
        <w:t>SC_GSTU: Gestione Studente</w:t>
      </w:r>
    </w:p>
    <w:tbl>
      <w:tblPr>
        <w:tblStyle w:val="TableGrid"/>
        <w:tblW w:w="0" w:type="auto"/>
        <w:tblLook w:val="04A0" w:firstRow="1" w:lastRow="0" w:firstColumn="1" w:lastColumn="0" w:noHBand="0" w:noVBand="1"/>
      </w:tblPr>
      <w:tblGrid>
        <w:gridCol w:w="4509"/>
        <w:gridCol w:w="4552"/>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SC_GSTU_1 Aggiunta del Curriculum</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1B6120"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l’UNISA, vuole aggiungere un curriculum al suo profilo personale</w:t>
            </w:r>
            <w:r>
              <w:t>, per farlo ha bisogno di effettuare il login, quindi clicca sul bottone “login” ed inserisce la sua e-mail/username e password.</w:t>
            </w:r>
          </w:p>
          <w:p w:rsidR="002F2E3A" w:rsidRPr="00407CF7" w:rsidRDefault="002F2E3A" w:rsidP="00D42A76">
            <w:pPr>
              <w:spacing w:after="60"/>
            </w:pPr>
            <w:r>
              <w:t>Carlo</w:t>
            </w:r>
            <w:r w:rsidRPr="0046241A">
              <w:t xml:space="preserve"> </w:t>
            </w:r>
            <w:r>
              <w:t xml:space="preserve">inserisce nel campo email/username la seguente email: </w:t>
            </w:r>
            <w:hyperlink r:id="rId18" w:history="1">
              <w:r w:rsidRPr="003E1E6E">
                <w:rPr>
                  <w:rStyle w:val="Hyperlink"/>
                </w:rPr>
                <w:t xml:space="preserve"> carlo@studenti.unisa.it</w:t>
              </w:r>
            </w:hyperlink>
            <w:r>
              <w:t xml:space="preserve"> oppure </w:t>
            </w:r>
            <w:proofErr w:type="gramStart"/>
            <w:r>
              <w:t>la user</w:t>
            </w:r>
            <w:proofErr w:type="gramEnd"/>
            <w:r>
              <w:t>: “</w:t>
            </w:r>
            <w:proofErr w:type="spellStart"/>
            <w:r>
              <w:t>ccarlo</w:t>
            </w:r>
            <w:proofErr w:type="spellEnd"/>
            <w:r>
              <w:t>” e la seguente password: “Carlo01”</w:t>
            </w:r>
            <w:r w:rsidRPr="0046241A">
              <w:t xml:space="preserve"> </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 espressione regolare di una email corretta , ovvero: </w:t>
            </w:r>
            <w:r w:rsidRPr="00407CF7">
              <w:t>[a-zA-Z0-9._%-]</w:t>
            </w:r>
            <w:hyperlink r:id="rId19" w:history="1">
              <w:r w:rsidRPr="003E1E6E">
                <w:rPr>
                  <w:rStyle w:val="Hyperlink"/>
                </w:rPr>
                <w:t>+@[studenti]+\\.[unisa]+\\.[a-zA-Z]{2,4}</w:t>
              </w:r>
            </w:hyperlink>
            <w:r>
              <w:t xml:space="preserve"> oppure se la user rispetta il formato richiesto, ovvero </w:t>
            </w:r>
            <w:r w:rsidRPr="00FD0CF7">
              <w:t>[a-zA-Z0-9</w:t>
            </w:r>
            <w:r>
              <w:t>]</w:t>
            </w:r>
          </w:p>
          <w:p w:rsidR="002F2E3A" w:rsidRPr="0046241A" w:rsidRDefault="002F2E3A" w:rsidP="00D42A76">
            <w:pPr>
              <w:spacing w:after="60"/>
            </w:pPr>
            <w:r>
              <w:t>I controlli vanno a buon fine e il sistema connette Carlo.</w:t>
            </w:r>
          </w:p>
        </w:tc>
      </w:tr>
      <w:tr w:rsidR="002F2E3A" w:rsidTr="00D42A76">
        <w:tc>
          <w:tcPr>
            <w:tcW w:w="4814" w:type="dxa"/>
          </w:tcPr>
          <w:p w:rsidR="002F2E3A" w:rsidRDefault="002F2E3A" w:rsidP="00D42A76">
            <w:pPr>
              <w:spacing w:after="60"/>
            </w:pPr>
            <w:r w:rsidRPr="0046241A">
              <w:t>Carlo si reca nella sua area personale</w:t>
            </w:r>
            <w:r>
              <w:t>, cliccando su “Area personale”.</w:t>
            </w:r>
          </w:p>
          <w:p w:rsidR="002F2E3A" w:rsidRDefault="002F2E3A" w:rsidP="00D42A76">
            <w:pPr>
              <w:spacing w:after="60"/>
            </w:pPr>
            <w:r>
              <w:t>Carlo clicca su “Scegli file” e selezionerà il file scelto dal suo computer.</w:t>
            </w:r>
          </w:p>
          <w:p w:rsidR="002F2E3A" w:rsidRPr="0046241A" w:rsidRDefault="002F2E3A" w:rsidP="00D42A76">
            <w:pPr>
              <w:spacing w:after="60"/>
            </w:pPr>
            <w:r>
              <w:t>Carlo per confermare, clicca sul bottone “inserisci curriculum”.</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salva all’interno del profilo il curriculum</w:t>
            </w:r>
            <w:r>
              <w:t xml:space="preserve"> e stampa un messaggio di avvenuta conferma.</w:t>
            </w:r>
          </w:p>
        </w:tc>
      </w:tr>
      <w:tr w:rsidR="002F2E3A" w:rsidTr="00D42A76">
        <w:tc>
          <w:tcPr>
            <w:tcW w:w="4814" w:type="dxa"/>
          </w:tcPr>
          <w:p w:rsidR="002F2E3A" w:rsidRPr="0046241A" w:rsidRDefault="002F2E3A" w:rsidP="00D42A76">
            <w:pPr>
              <w:spacing w:after="60"/>
            </w:pPr>
            <w:r w:rsidRPr="0046241A">
              <w:t>Carlo ora vuole disconnettersi dalla piattaforma</w:t>
            </w:r>
            <w:r>
              <w:t xml:space="preserve">, cliccando su </w:t>
            </w:r>
            <w:proofErr w:type="spellStart"/>
            <w:r>
              <w:t>Logout</w:t>
            </w:r>
            <w:proofErr w:type="spellEnd"/>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Il sistema disconnette Carlo</w:t>
            </w:r>
            <w:r>
              <w:t>.</w:t>
            </w:r>
          </w:p>
          <w:p w:rsidR="002F2E3A" w:rsidRPr="0046241A" w:rsidRDefault="002F2E3A" w:rsidP="00D42A76">
            <w:pPr>
              <w:spacing w:after="60"/>
            </w:pPr>
            <w:r w:rsidRPr="0046241A">
              <w:t>Il sistema riporta Carlo alla home della piattaforma</w:t>
            </w:r>
          </w:p>
        </w:tc>
      </w:tr>
      <w:tr w:rsidR="002F2E3A" w:rsidTr="00D42A76">
        <w:tc>
          <w:tcPr>
            <w:tcW w:w="4814" w:type="dxa"/>
          </w:tcPr>
          <w:p w:rsidR="002F2E3A" w:rsidRPr="0046241A" w:rsidRDefault="002F2E3A" w:rsidP="00D42A76">
            <w:pPr>
              <w:spacing w:after="60"/>
            </w:pPr>
            <w:r>
              <w:t>Nel caso in cui in fase di login, nei campi email/User e password Carlo</w:t>
            </w:r>
            <w:r w:rsidRPr="0046241A">
              <w:t xml:space="preserve"> </w:t>
            </w:r>
            <w:r>
              <w:t xml:space="preserve">inserisce i </w:t>
            </w:r>
            <w:r>
              <w:lastRenderedPageBreak/>
              <w:t xml:space="preserve">seguenti dati: email: </w:t>
            </w:r>
            <w:hyperlink r:id="rId20" w:history="1">
              <w:r w:rsidRPr="003E1E6E">
                <w:rPr>
                  <w:rStyle w:val="Hyperlink"/>
                </w:rPr>
                <w:t xml:space="preserve"> carlo@studenti.unisa.</w:t>
              </w:r>
            </w:hyperlink>
            <w:proofErr w:type="gramStart"/>
            <w:r>
              <w:t>infoIT  oppure</w:t>
            </w:r>
            <w:proofErr w:type="gramEnd"/>
            <w:r>
              <w:t xml:space="preserve"> come user inserisce “€€€”</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 xml:space="preserve">Il sistema non permette l’accesso in quanto il formato </w:t>
            </w:r>
            <w:proofErr w:type="gramStart"/>
            <w:r>
              <w:t>dell’ email</w:t>
            </w:r>
            <w:proofErr w:type="gramEnd"/>
            <w:r>
              <w:t xml:space="preserve"> e della user risultano errati per la presenza di caratteri non consentiti dalle espressioni regolari e visualizza un messaggio di errore.</w:t>
            </w:r>
          </w:p>
        </w:tc>
      </w:tr>
    </w:tbl>
    <w:p w:rsidR="002F2E3A" w:rsidRDefault="002F2E3A" w:rsidP="002F2E3A"/>
    <w:p w:rsidR="002F2E3A" w:rsidRPr="001B6120" w:rsidRDefault="002F2E3A" w:rsidP="002F2E3A"/>
    <w:tbl>
      <w:tblPr>
        <w:tblStyle w:val="TableGrid"/>
        <w:tblW w:w="0" w:type="auto"/>
        <w:tblLook w:val="04A0" w:firstRow="1" w:lastRow="0" w:firstColumn="1" w:lastColumn="0" w:noHBand="0" w:noVBand="1"/>
      </w:tblPr>
      <w:tblGrid>
        <w:gridCol w:w="4534"/>
        <w:gridCol w:w="4527"/>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SC_GSTU_3 Cancellazione del Curriculum</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l’Università degli studi di Salerno, vuole eliminare il curriculum che ha allegato da un po’ di tempo nella sua area personale</w:t>
            </w:r>
            <w:r>
              <w:t xml:space="preserve">. </w:t>
            </w:r>
          </w:p>
          <w:p w:rsidR="002F2E3A" w:rsidRDefault="002F2E3A" w:rsidP="00D42A76">
            <w:pPr>
              <w:spacing w:after="60"/>
            </w:pPr>
            <w:r>
              <w:t>Carlo è già loggato alla piattaforma.</w:t>
            </w:r>
          </w:p>
          <w:p w:rsidR="002F2E3A" w:rsidRDefault="002F2E3A" w:rsidP="00D42A76">
            <w:pPr>
              <w:spacing w:after="60"/>
            </w:pPr>
            <w:r>
              <w:t>C</w:t>
            </w:r>
            <w:r w:rsidRPr="0046241A">
              <w:t>arlo accede alla sua area personale</w:t>
            </w:r>
            <w:r>
              <w:t>.</w:t>
            </w:r>
          </w:p>
          <w:p w:rsidR="002F2E3A" w:rsidRPr="00914C55" w:rsidRDefault="002F2E3A" w:rsidP="00D42A76">
            <w:pPr>
              <w:spacing w:after="60"/>
            </w:pPr>
            <w:r w:rsidRPr="0046241A">
              <w:t>Carlo cancella il curriculum attraverso l’apposit</w:t>
            </w:r>
            <w:r>
              <w:t>o bottone “Elimina curriculum”.</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elimina il curriculum dal profilo</w:t>
            </w:r>
            <w:r>
              <w:t>.</w:t>
            </w:r>
          </w:p>
        </w:tc>
      </w:tr>
      <w:tr w:rsidR="002F2E3A" w:rsidTr="00D42A76">
        <w:tc>
          <w:tcPr>
            <w:tcW w:w="4814" w:type="dxa"/>
          </w:tcPr>
          <w:p w:rsidR="002F2E3A" w:rsidRPr="0046241A" w:rsidRDefault="002F2E3A" w:rsidP="00D42A76">
            <w:pPr>
              <w:spacing w:after="60"/>
            </w:pPr>
            <w:r>
              <w:t xml:space="preserve">Carlo vuole effettuare il </w:t>
            </w:r>
            <w:proofErr w:type="spellStart"/>
            <w:r>
              <w:t>logout</w:t>
            </w:r>
            <w:proofErr w:type="spellEnd"/>
            <w:r>
              <w:t xml:space="preserve"> e clicca sull’apposito bottone.</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Carlo e lo riporta alla Home.</w:t>
            </w:r>
          </w:p>
        </w:tc>
      </w:tr>
    </w:tbl>
    <w:p w:rsidR="002F2E3A" w:rsidRPr="0046241A" w:rsidRDefault="002F2E3A" w:rsidP="002F2E3A">
      <w:pPr>
        <w:rPr>
          <w:color w:val="auto"/>
        </w:rPr>
      </w:pPr>
    </w:p>
    <w:tbl>
      <w:tblPr>
        <w:tblStyle w:val="TableGrid"/>
        <w:tblW w:w="0" w:type="auto"/>
        <w:tblLook w:val="04A0" w:firstRow="1" w:lastRow="0" w:firstColumn="1" w:lastColumn="0" w:noHBand="0" w:noVBand="1"/>
      </w:tblPr>
      <w:tblGrid>
        <w:gridCol w:w="4571"/>
        <w:gridCol w:w="4490"/>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SC_GSTU_6 Effettuazione domanda di tirocinio esterno</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l’UNISA vuole effettuare l’attività di tirocinio</w:t>
            </w:r>
            <w:r>
              <w:t xml:space="preserve"> esterno.</w:t>
            </w:r>
          </w:p>
          <w:p w:rsidR="002F2E3A" w:rsidRDefault="002F2E3A" w:rsidP="00D42A76">
            <w:pPr>
              <w:spacing w:after="60"/>
            </w:pPr>
            <w:r w:rsidRPr="0046241A">
              <w:t xml:space="preserve">Carlo </w:t>
            </w:r>
            <w:r>
              <w:t>ha già effettuato l’accesso.</w:t>
            </w:r>
          </w:p>
          <w:p w:rsidR="002F2E3A" w:rsidRDefault="002F2E3A" w:rsidP="00D42A76">
            <w:pPr>
              <w:spacing w:after="60"/>
            </w:pPr>
            <w:r w:rsidRPr="0046241A">
              <w:t>Carlo entra nella sua area personale, ed accede nell’apposita area che consente di poter visualizzare tutte le aziende convenzionate con l’UNISA</w:t>
            </w:r>
            <w:r>
              <w:t>, raggiungibile attraverso la home del sito, utilizzando il bottone “Elenco tutor aziendale”.</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tutti i tutor e le aziende convenzionate con l’UNISA.</w:t>
            </w:r>
          </w:p>
        </w:tc>
      </w:tr>
      <w:tr w:rsidR="002F2E3A" w:rsidTr="00D42A76">
        <w:tc>
          <w:tcPr>
            <w:tcW w:w="4814" w:type="dxa"/>
          </w:tcPr>
          <w:p w:rsidR="002F2E3A" w:rsidRDefault="002F2E3A" w:rsidP="00D42A76">
            <w:pPr>
              <w:spacing w:after="60"/>
            </w:pPr>
            <w:r w:rsidRPr="0046241A">
              <w:lastRenderedPageBreak/>
              <w:t>Carlo dopo essersi informato dei vantaggi e possibili svantaggi di qualsiasi scelta effettua una o più domande di tirocinio</w:t>
            </w:r>
            <w:r>
              <w:t>.</w:t>
            </w:r>
          </w:p>
          <w:p w:rsidR="002F2E3A" w:rsidRPr="0046241A" w:rsidRDefault="002F2E3A" w:rsidP="00D42A76">
            <w:pPr>
              <w:spacing w:after="60"/>
            </w:pPr>
            <w:r>
              <w:t>Carlo ritorna nella sua pagina personale tramite l’apposito bottone.</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8D0857" w:rsidRDefault="002F2E3A" w:rsidP="00D42A76">
            <w:pPr>
              <w:spacing w:after="60"/>
            </w:pPr>
            <w:r>
              <w:t xml:space="preserve">Il sistema riporta Carlo nella sua Area personale e gli mostra un </w:t>
            </w:r>
            <w:proofErr w:type="spellStart"/>
            <w:r>
              <w:t>form</w:t>
            </w:r>
            <w:proofErr w:type="spellEnd"/>
            <w:r>
              <w:t xml:space="preserve"> alla fine della pagina, che permetterà di effettuare la domanda.</w:t>
            </w:r>
          </w:p>
        </w:tc>
      </w:tr>
      <w:tr w:rsidR="002F2E3A" w:rsidTr="00D42A76">
        <w:trPr>
          <w:trHeight w:val="1128"/>
        </w:trPr>
        <w:tc>
          <w:tcPr>
            <w:tcW w:w="4814" w:type="dxa"/>
          </w:tcPr>
          <w:p w:rsidR="002F2E3A" w:rsidRDefault="002F2E3A" w:rsidP="00D42A76">
            <w:pPr>
              <w:spacing w:after="60"/>
            </w:pPr>
            <w:r>
              <w:t xml:space="preserve">Carlo inserisci nell’ apposito campo l’email del tutor aziendale scelto in precedenza, quindi inserisce la seguente email: </w:t>
            </w:r>
            <w:hyperlink r:id="rId21" w:history="1">
              <w:r w:rsidRPr="00442B94">
                <w:rPr>
                  <w:rStyle w:val="Hyperlink"/>
                </w:rPr>
                <w:t xml:space="preserve"> tutorangilberto@unisa.it </w:t>
              </w:r>
            </w:hyperlink>
          </w:p>
          <w:p w:rsidR="002F2E3A" w:rsidRPr="0046241A" w:rsidRDefault="002F2E3A" w:rsidP="00D42A76">
            <w:pPr>
              <w:spacing w:after="60"/>
            </w:pPr>
            <w:r>
              <w:t>Carlo clicca sul bottone “invia”.</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dell’espressione regolare di una email corretta, ovvero: </w:t>
            </w:r>
            <w:r w:rsidRPr="00FD0CF7">
              <w:t>[a-zA-Z0-</w:t>
            </w:r>
            <w:proofErr w:type="gramStart"/>
            <w:r w:rsidRPr="00FD0CF7">
              <w:t>9._</w:t>
            </w:r>
            <w:proofErr w:type="gramEnd"/>
            <w:r w:rsidRPr="00FD0CF7">
              <w:t>%-]</w:t>
            </w:r>
            <w:hyperlink r:id="rId22" w:history="1">
              <w:r w:rsidRPr="00442B94">
                <w:rPr>
                  <w:rStyle w:val="Hyperlink"/>
                </w:rPr>
                <w:t>+@[a-zA-Z]+\\.[a-zA-Z]{2,4}</w:t>
              </w:r>
            </w:hyperlink>
            <w:r>
              <w:t>.</w:t>
            </w:r>
          </w:p>
          <w:p w:rsidR="002F2E3A" w:rsidRDefault="002F2E3A" w:rsidP="00D42A76">
            <w:pPr>
              <w:spacing w:after="60"/>
            </w:pPr>
            <w:r>
              <w:t>I controlli vanno a buon fine.</w:t>
            </w:r>
          </w:p>
          <w:p w:rsidR="002F2E3A" w:rsidRDefault="002F2E3A" w:rsidP="00D42A76">
            <w:pPr>
              <w:spacing w:after="60"/>
            </w:pPr>
            <w:r w:rsidRPr="0046241A">
              <w:t>Il sistema salva tutte le richieste effettuate nell’area personale insieme ai loro stati</w:t>
            </w:r>
            <w:r>
              <w:t xml:space="preserve"> e stampa un messaggio.</w:t>
            </w:r>
          </w:p>
        </w:tc>
      </w:tr>
      <w:tr w:rsidR="002F2E3A" w:rsidTr="00D42A76">
        <w:tc>
          <w:tcPr>
            <w:tcW w:w="4814" w:type="dxa"/>
          </w:tcPr>
          <w:p w:rsidR="002F2E3A" w:rsidRPr="0046241A" w:rsidRDefault="002F2E3A" w:rsidP="00D42A76">
            <w:pPr>
              <w:spacing w:after="60"/>
            </w:pPr>
            <w:r w:rsidRPr="0046241A">
              <w:t xml:space="preserve">Carlo ora in attesa delle risposte vuole disconnettersi dalla piattaforma, cliccando sull’apposito pulsante di </w:t>
            </w:r>
            <w:proofErr w:type="spellStart"/>
            <w:r w:rsidRPr="0046241A">
              <w:t>Logout</w:t>
            </w:r>
            <w:proofErr w:type="spellEnd"/>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Il sistema disconnette Carlo</w:t>
            </w:r>
            <w:r>
              <w:t>.</w:t>
            </w:r>
          </w:p>
          <w:p w:rsidR="002F2E3A" w:rsidRPr="0046241A" w:rsidRDefault="002F2E3A" w:rsidP="00D42A76">
            <w:pPr>
              <w:spacing w:after="60"/>
            </w:pPr>
            <w:r w:rsidRPr="0046241A">
              <w:t>Il sistema riporta Carlo alla home della piattaforma</w:t>
            </w:r>
            <w:r>
              <w:t>.</w:t>
            </w:r>
          </w:p>
        </w:tc>
      </w:tr>
    </w:tbl>
    <w:p w:rsidR="002F2E3A" w:rsidRPr="0046241A" w:rsidRDefault="002F2E3A" w:rsidP="002F2E3A">
      <w:pPr>
        <w:rPr>
          <w:color w:val="auto"/>
        </w:rPr>
      </w:pPr>
    </w:p>
    <w:tbl>
      <w:tblPr>
        <w:tblStyle w:val="TableGrid"/>
        <w:tblW w:w="0" w:type="auto"/>
        <w:tblLook w:val="04A0" w:firstRow="1" w:lastRow="0" w:firstColumn="1" w:lastColumn="0" w:noHBand="0" w:noVBand="1"/>
      </w:tblPr>
      <w:tblGrid>
        <w:gridCol w:w="4512"/>
        <w:gridCol w:w="4549"/>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SC_GSTU_7 Conferma del tirocinio</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vuole visualizzare le eventuali richieste di tirocinio confermate</w:t>
            </w:r>
            <w:r>
              <w:t>.</w:t>
            </w:r>
          </w:p>
          <w:p w:rsidR="002F2E3A" w:rsidRDefault="002F2E3A" w:rsidP="00D42A76">
            <w:pPr>
              <w:spacing w:after="60"/>
            </w:pPr>
            <w:r>
              <w:t>Carlo ha già effettuato il login.</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rsidRPr="0046241A">
              <w:t>Carlo entra nella sua area personale, ed accede nell’apposita area che consente di poter visualizzare tutte le richieste di tirocinio accettate</w:t>
            </w:r>
            <w:r>
              <w:t>, cliccando sul bottone “i miei tirocini”.</w:t>
            </w:r>
          </w:p>
          <w:p w:rsidR="002F2E3A" w:rsidRDefault="002F2E3A" w:rsidP="00D42A76">
            <w:pPr>
              <w:spacing w:after="60"/>
            </w:pPr>
            <w:r w:rsidRPr="0046241A">
              <w:t xml:space="preserve">Carlo ora ha la </w:t>
            </w:r>
            <w:proofErr w:type="gramStart"/>
            <w:r w:rsidRPr="0046241A">
              <w:t xml:space="preserve">possibilità </w:t>
            </w:r>
            <w:r>
              <w:t>,</w:t>
            </w:r>
            <w:proofErr w:type="gramEnd"/>
            <w:r>
              <w:t xml:space="preserve"> vedendone lo stato, </w:t>
            </w:r>
            <w:r w:rsidRPr="0046241A">
              <w:t xml:space="preserve">di poter scegliere tra le domande accettate quelle da </w:t>
            </w:r>
            <w:r>
              <w:t>confermar</w:t>
            </w:r>
            <w:r w:rsidRPr="0046241A">
              <w:t>e</w:t>
            </w:r>
            <w:r>
              <w:t>.</w:t>
            </w:r>
          </w:p>
          <w:p w:rsidR="002F2E3A" w:rsidRPr="0046241A" w:rsidRDefault="002F2E3A" w:rsidP="00D42A76">
            <w:pPr>
              <w:spacing w:after="60"/>
            </w:pPr>
            <w:r w:rsidRPr="0046241A">
              <w:t>Carlo risponde alle risposte delle domande</w:t>
            </w:r>
            <w:r>
              <w:t xml:space="preserve">, utilizzando il pulsante “conferma domanda – </w:t>
            </w:r>
            <w:r>
              <w:lastRenderedPageBreak/>
              <w:t>rifiuta domanda”, situato nei vari dati, sotto la voce “azione”.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 xml:space="preserve">Il sistema </w:t>
            </w:r>
            <w:r>
              <w:t xml:space="preserve">aggiorna i </w:t>
            </w:r>
            <w:proofErr w:type="gramStart"/>
            <w:r>
              <w:t xml:space="preserve">dati </w:t>
            </w:r>
            <w:r w:rsidRPr="0046241A">
              <w:t xml:space="preserve"> </w:t>
            </w:r>
            <w:r>
              <w:t>nel</w:t>
            </w:r>
            <w:proofErr w:type="gramEnd"/>
            <w:r>
              <w:t xml:space="preserve"> database, cosi che potranno essere visualizzati dal professore.</w:t>
            </w:r>
          </w:p>
          <w:p w:rsidR="002F2E3A" w:rsidRPr="0046241A" w:rsidRDefault="002F2E3A" w:rsidP="00D42A76">
            <w:pPr>
              <w:spacing w:after="60"/>
            </w:pPr>
            <w:r w:rsidRPr="0046241A">
              <w:t xml:space="preserve">Il sistema salva nell’apposita sezione il tirocinio con le relative </w:t>
            </w:r>
            <w:proofErr w:type="gramStart"/>
            <w:r w:rsidRPr="0046241A">
              <w:t>informazion</w:t>
            </w:r>
            <w:r>
              <w:t>i(</w:t>
            </w:r>
            <w:proofErr w:type="gramEnd"/>
            <w:r>
              <w:t>Nome e cognome, Tipo Professore/tutor aziendale, stato, az</w:t>
            </w:r>
            <w:r w:rsidRPr="0046241A">
              <w:t>i</w:t>
            </w:r>
            <w:r>
              <w:t>one).</w:t>
            </w:r>
          </w:p>
        </w:tc>
      </w:tr>
      <w:tr w:rsidR="002F2E3A" w:rsidTr="00D42A76">
        <w:tc>
          <w:tcPr>
            <w:tcW w:w="4814" w:type="dxa"/>
          </w:tcPr>
          <w:p w:rsidR="002F2E3A" w:rsidRPr="0046241A" w:rsidRDefault="002F2E3A" w:rsidP="00D42A76">
            <w:pPr>
              <w:spacing w:after="60"/>
            </w:pPr>
            <w:r>
              <w:t xml:space="preserve">Carlo adesso vuole disconnettersi, cliccando sul tasto </w:t>
            </w:r>
            <w:proofErr w:type="spellStart"/>
            <w:r>
              <w:t>Logout</w:t>
            </w:r>
            <w:proofErr w:type="spellEnd"/>
            <w:r>
              <w:t>.</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Carlo e lo riporta alla sua Home.</w:t>
            </w:r>
          </w:p>
        </w:tc>
      </w:tr>
    </w:tbl>
    <w:p w:rsidR="002F2E3A" w:rsidRDefault="002F2E3A" w:rsidP="002F2E3A">
      <w:pPr>
        <w:pStyle w:val="Heading4"/>
        <w:spacing w:before="600" w:after="240"/>
        <w:rPr>
          <w:i w:val="0"/>
          <w:color w:val="auto"/>
        </w:rPr>
      </w:pPr>
      <w:r w:rsidRPr="0046241A">
        <w:rPr>
          <w:i w:val="0"/>
          <w:color w:val="auto"/>
        </w:rPr>
        <w:t>SC_GSG: Gestione Segreteria</w:t>
      </w:r>
    </w:p>
    <w:tbl>
      <w:tblPr>
        <w:tblStyle w:val="TableGrid"/>
        <w:tblW w:w="0" w:type="auto"/>
        <w:tblLook w:val="04A0" w:firstRow="1" w:lastRow="0" w:firstColumn="1" w:lastColumn="0" w:noHBand="0" w:noVBand="1"/>
      </w:tblPr>
      <w:tblGrid>
        <w:gridCol w:w="4533"/>
        <w:gridCol w:w="4528"/>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SC_GSG_1 </w:t>
            </w:r>
            <w:r w:rsidRPr="0046241A">
              <w:rPr>
                <w:b/>
              </w:rPr>
              <w:t>Visualizzazione utenti registrati</w:t>
            </w:r>
          </w:p>
        </w:tc>
      </w:tr>
      <w:tr w:rsidR="002F2E3A" w:rsidTr="00D42A76">
        <w:tc>
          <w:tcPr>
            <w:tcW w:w="9628" w:type="dxa"/>
            <w:gridSpan w:val="2"/>
          </w:tcPr>
          <w:p w:rsidR="002F2E3A" w:rsidRDefault="002F2E3A" w:rsidP="00D42A76">
            <w:pPr>
              <w:spacing w:after="120"/>
            </w:pPr>
            <w:r w:rsidRPr="0046241A">
              <w:t xml:space="preserve">Partecipanti: Eva: segretaria </w:t>
            </w:r>
          </w:p>
        </w:tc>
      </w:tr>
      <w:tr w:rsidR="002F2E3A" w:rsidTr="00D42A76">
        <w:tc>
          <w:tcPr>
            <w:tcW w:w="9628" w:type="dxa"/>
            <w:gridSpan w:val="2"/>
          </w:tcPr>
          <w:p w:rsidR="002F2E3A" w:rsidRPr="002C1769" w:rsidRDefault="002F2E3A" w:rsidP="00D42A76">
            <w:pPr>
              <w:spacing w:after="120"/>
            </w:pPr>
            <w:r>
              <w:t>Flusso di eventi:</w:t>
            </w:r>
          </w:p>
        </w:tc>
      </w:tr>
      <w:tr w:rsidR="002F2E3A" w:rsidTr="00D42A76">
        <w:tc>
          <w:tcPr>
            <w:tcW w:w="4814" w:type="dxa"/>
          </w:tcPr>
          <w:p w:rsidR="002F2E3A" w:rsidRPr="00751692" w:rsidRDefault="002F2E3A" w:rsidP="00D42A76">
            <w:pPr>
              <w:spacing w:after="60"/>
            </w:pPr>
            <w:r w:rsidRPr="0046241A">
              <w:t xml:space="preserve">Eva è una segretaria del dipartimento di Informatica. </w:t>
            </w:r>
            <w:r>
              <w:t>Eva è già connessa</w:t>
            </w:r>
            <w:r w:rsidRPr="0046241A">
              <w:t xml:space="preserve"> e vuole visualizzare gli utenti registrati alla piattaforma</w:t>
            </w:r>
            <w:r>
              <w:t>.</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rsidRPr="0046241A">
              <w:t xml:space="preserve">Eva </w:t>
            </w:r>
            <w:r>
              <w:t>nella sua area personale avrà la sezione “utenti registrati”, in questa saranno presenti tre bottoni: “studenti”, “professori”, “tutor aziendali”.</w:t>
            </w:r>
          </w:p>
          <w:p w:rsidR="002F2E3A" w:rsidRDefault="002F2E3A" w:rsidP="00D42A76">
            <w:pPr>
              <w:spacing w:after="60"/>
            </w:pPr>
            <w:r>
              <w:t>Quando Eva clicca su “studenti”.</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Pr="0046241A" w:rsidRDefault="002F2E3A" w:rsidP="00D42A76">
            <w:pPr>
              <w:spacing w:after="60"/>
            </w:pPr>
            <w:r>
              <w:t xml:space="preserve">La lista è composta da: </w:t>
            </w:r>
            <w:proofErr w:type="gramStart"/>
            <w:r>
              <w:t>Nome ,</w:t>
            </w:r>
            <w:proofErr w:type="gramEnd"/>
            <w:r>
              <w:t xml:space="preserve"> cognome, email , matricola, username.</w:t>
            </w:r>
          </w:p>
        </w:tc>
      </w:tr>
      <w:tr w:rsidR="002F2E3A" w:rsidTr="00D42A76">
        <w:tc>
          <w:tcPr>
            <w:tcW w:w="4814" w:type="dxa"/>
          </w:tcPr>
          <w:p w:rsidR="002F2E3A" w:rsidRPr="0046241A" w:rsidRDefault="002F2E3A" w:rsidP="00D42A76">
            <w:pPr>
              <w:spacing w:after="60"/>
            </w:pPr>
            <w:r>
              <w:t>Quando Eva clicca su “professori”.</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Default="002F2E3A" w:rsidP="00D42A76">
            <w:pPr>
              <w:spacing w:after="60"/>
            </w:pPr>
            <w:r>
              <w:t>La lista è composta da: nome, cognome, email, username.</w:t>
            </w:r>
          </w:p>
        </w:tc>
      </w:tr>
      <w:tr w:rsidR="002F2E3A" w:rsidTr="00D42A76">
        <w:tc>
          <w:tcPr>
            <w:tcW w:w="4814" w:type="dxa"/>
          </w:tcPr>
          <w:p w:rsidR="002F2E3A" w:rsidRDefault="002F2E3A" w:rsidP="00D42A76">
            <w:pPr>
              <w:spacing w:after="60"/>
            </w:pPr>
            <w:r>
              <w:t>Quando Eva clicca su “tutor aziendali”</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Default="002F2E3A" w:rsidP="00D42A76">
            <w:pPr>
              <w:spacing w:after="60"/>
            </w:pPr>
            <w:r>
              <w:t>La lista è composta da: nome, cognome, email, username.</w:t>
            </w:r>
          </w:p>
        </w:tc>
      </w:tr>
      <w:tr w:rsidR="002F2E3A" w:rsidTr="00D42A76">
        <w:tc>
          <w:tcPr>
            <w:tcW w:w="4814" w:type="dxa"/>
          </w:tcPr>
          <w:p w:rsidR="002F2E3A" w:rsidRPr="0046241A" w:rsidRDefault="002F2E3A" w:rsidP="00D42A76">
            <w:pPr>
              <w:spacing w:after="60"/>
            </w:pPr>
            <w:r w:rsidRPr="0046241A">
              <w:t>Eva</w:t>
            </w:r>
            <w:r>
              <w:t xml:space="preserve"> dopo aver visualizzato una o più liste</w:t>
            </w:r>
            <w:r w:rsidRPr="0046241A">
              <w:t xml:space="preserve"> desidera effettuare il </w:t>
            </w:r>
            <w:proofErr w:type="spellStart"/>
            <w:r w:rsidRPr="0046241A">
              <w:t>logout</w:t>
            </w:r>
            <w:proofErr w:type="spellEnd"/>
            <w:r>
              <w:t>., utilizzando il bottone apposito.</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rsidRPr="0046241A">
              <w:t>Il sistema disconnette Eva</w:t>
            </w:r>
            <w:r>
              <w:t>.</w:t>
            </w:r>
          </w:p>
          <w:p w:rsidR="002F2E3A" w:rsidRPr="0046241A" w:rsidRDefault="002F2E3A" w:rsidP="00D42A76">
            <w:pPr>
              <w:spacing w:after="60"/>
            </w:pPr>
            <w:r w:rsidRPr="0046241A">
              <w:t>Il sistema riporta Eva alla home della piattaforma</w:t>
            </w:r>
            <w:r>
              <w:t>.</w:t>
            </w:r>
          </w:p>
        </w:tc>
      </w:tr>
    </w:tbl>
    <w:p w:rsidR="002F2E3A" w:rsidRDefault="002F2E3A" w:rsidP="002F2E3A"/>
    <w:p w:rsidR="002F2E3A" w:rsidRDefault="002F2E3A" w:rsidP="002F2E3A"/>
    <w:p w:rsidR="002F2E3A" w:rsidRPr="002C1769" w:rsidRDefault="002F2E3A" w:rsidP="002F2E3A"/>
    <w:tbl>
      <w:tblPr>
        <w:tblStyle w:val="TableGrid"/>
        <w:tblW w:w="0" w:type="auto"/>
        <w:tblLook w:val="04A0" w:firstRow="1" w:lastRow="0" w:firstColumn="1" w:lastColumn="0" w:noHBand="0" w:noVBand="1"/>
      </w:tblPr>
      <w:tblGrid>
        <w:gridCol w:w="4535"/>
        <w:gridCol w:w="4526"/>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SC_GSG_2 </w:t>
            </w:r>
            <w:r w:rsidRPr="0046241A">
              <w:rPr>
                <w:b/>
              </w:rPr>
              <w:t>Convalida dei tirocini</w:t>
            </w:r>
          </w:p>
        </w:tc>
      </w:tr>
      <w:tr w:rsidR="002F2E3A" w:rsidTr="00D42A76">
        <w:tc>
          <w:tcPr>
            <w:tcW w:w="9628" w:type="dxa"/>
            <w:gridSpan w:val="2"/>
          </w:tcPr>
          <w:p w:rsidR="002F2E3A" w:rsidRDefault="002F2E3A" w:rsidP="00D42A76">
            <w:pPr>
              <w:spacing w:after="120"/>
            </w:pPr>
            <w:r w:rsidRPr="0046241A">
              <w:t>Partecipanti: Eva: Segretaria</w:t>
            </w:r>
          </w:p>
        </w:tc>
      </w:tr>
      <w:tr w:rsidR="002F2E3A" w:rsidTr="00D42A76">
        <w:tc>
          <w:tcPr>
            <w:tcW w:w="9628" w:type="dxa"/>
            <w:gridSpan w:val="2"/>
          </w:tcPr>
          <w:p w:rsidR="002F2E3A" w:rsidRPr="002C1769"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 xml:space="preserve">Eva è una segretaria del dipartimento di Informatica. </w:t>
            </w:r>
            <w:r>
              <w:t>Eva ha già effettuato il login.</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t xml:space="preserve">Eva </w:t>
            </w:r>
            <w:r w:rsidRPr="0046241A">
              <w:t>vuole convalidare dei tirocini completati</w:t>
            </w:r>
            <w:r>
              <w:t xml:space="preserve">, per farlo clicca sul bottone “tirocini completati”, </w:t>
            </w:r>
          </w:p>
          <w:p w:rsidR="002F2E3A" w:rsidRPr="0046241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2C1769" w:rsidRDefault="002F2E3A" w:rsidP="00D42A76">
            <w:pPr>
              <w:spacing w:after="60"/>
            </w:pPr>
            <w:r w:rsidRPr="0046241A">
              <w:t>Il sistema mostra una lista in cui sono contenuti tutti i tirocini completati e in attesa di essere convalidati</w:t>
            </w:r>
            <w:r>
              <w:t>.</w:t>
            </w:r>
          </w:p>
        </w:tc>
      </w:tr>
      <w:tr w:rsidR="002F2E3A" w:rsidTr="00D42A76">
        <w:tc>
          <w:tcPr>
            <w:tcW w:w="4814" w:type="dxa"/>
          </w:tcPr>
          <w:p w:rsidR="002F2E3A" w:rsidRPr="0046241A" w:rsidRDefault="002F2E3A" w:rsidP="00D42A76">
            <w:pPr>
              <w:spacing w:after="60"/>
            </w:pPr>
            <w:r w:rsidRPr="0046241A">
              <w:t>Eva visualizza le informazioni dei tirocini e sceglie i tirocini da convalidare</w:t>
            </w:r>
            <w:r>
              <w:t>, per farlo si reca nella sezione “azioni” e clicca sul bottone “Convalida”.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t xml:space="preserve"> </w:t>
            </w:r>
          </w:p>
        </w:tc>
        <w:tc>
          <w:tcPr>
            <w:tcW w:w="4814" w:type="dxa"/>
          </w:tcPr>
          <w:p w:rsidR="002F2E3A" w:rsidRDefault="002F2E3A" w:rsidP="00D42A76">
            <w:pPr>
              <w:spacing w:after="60"/>
            </w:pPr>
            <w:r w:rsidRPr="0046241A">
              <w:t>Il sistema salva i cambiamenti</w:t>
            </w:r>
            <w:r>
              <w:t xml:space="preserve"> e stampa un messaggio di avvenuta convalida</w:t>
            </w:r>
          </w:p>
        </w:tc>
      </w:tr>
      <w:tr w:rsidR="002F2E3A" w:rsidTr="00D42A76">
        <w:tc>
          <w:tcPr>
            <w:tcW w:w="4814" w:type="dxa"/>
          </w:tcPr>
          <w:p w:rsidR="002F2E3A" w:rsidRPr="0046241A" w:rsidRDefault="002F2E3A" w:rsidP="00D42A76">
            <w:pPr>
              <w:spacing w:after="60"/>
            </w:pPr>
            <w:r>
              <w:t xml:space="preserve">Eva vuole disconnettersi e clicca sul tasto </w:t>
            </w:r>
            <w:proofErr w:type="spellStart"/>
            <w:proofErr w:type="gramStart"/>
            <w:r>
              <w:t>Logout</w:t>
            </w:r>
            <w:proofErr w:type="spellEnd"/>
            <w:r>
              <w:t>..</w:t>
            </w:r>
            <w:proofErr w:type="gramEnd"/>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Eva e la riporta alla home.</w:t>
            </w:r>
          </w:p>
        </w:tc>
      </w:tr>
    </w:tbl>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D42A76" w:rsidRDefault="00D42A76" w:rsidP="00D42A76">
      <w:pPr>
        <w:pStyle w:val="Heading3"/>
      </w:pPr>
      <w:bookmarkStart w:id="37" w:name="_Ref498009017"/>
      <w:r>
        <w:lastRenderedPageBreak/>
        <w:t>3.4.2 Modello dei casi d’uso</w:t>
      </w:r>
      <w:bookmarkEnd w:id="37"/>
      <w:r>
        <w:fldChar w:fldCharType="begin"/>
      </w:r>
      <w:r>
        <w:instrText xml:space="preserve"> XE "</w:instrText>
      </w:r>
      <w:r w:rsidRPr="0004359A">
        <w:instrText>3.4.2 Modello dei casi d’uso</w:instrText>
      </w:r>
      <w:r>
        <w:instrText xml:space="preserve">" </w:instrText>
      </w:r>
      <w:r>
        <w:fldChar w:fldCharType="end"/>
      </w:r>
    </w:p>
    <w:p w:rsidR="00D42A76" w:rsidRDefault="00D42A76" w:rsidP="00D42A76">
      <w:pPr>
        <w:pStyle w:val="Heading4"/>
        <w:spacing w:after="120"/>
        <w:rPr>
          <w:i w:val="0"/>
          <w:color w:val="3B3838" w:themeColor="background2" w:themeShade="40"/>
        </w:rPr>
      </w:pPr>
      <w:r w:rsidRPr="00A929F2">
        <w:rPr>
          <w:i w:val="0"/>
          <w:color w:val="3B3838" w:themeColor="background2" w:themeShade="40"/>
        </w:rPr>
        <w:t>UC_</w:t>
      </w:r>
      <w:r>
        <w:rPr>
          <w:i w:val="0"/>
          <w:color w:val="3B3838" w:themeColor="background2" w:themeShade="40"/>
        </w:rPr>
        <w:t xml:space="preserve">GU: </w:t>
      </w:r>
      <w:r w:rsidRPr="00A929F2">
        <w:rPr>
          <w:i w:val="0"/>
          <w:color w:val="3B3838" w:themeColor="background2" w:themeShade="40"/>
        </w:rPr>
        <w:t>Gestione Utenti</w:t>
      </w:r>
    </w:p>
    <w:p w:rsidR="00D42A76" w:rsidRPr="00462F5E" w:rsidRDefault="00D42A76" w:rsidP="00D42A76">
      <w:pPr>
        <w:spacing w:after="0"/>
        <w:jc w:val="center"/>
        <w:rPr>
          <w:sz w:val="22"/>
        </w:rPr>
      </w:pPr>
      <w:r w:rsidRPr="00462F5E">
        <w:rPr>
          <w:sz w:val="22"/>
        </w:rPr>
        <w:t>UCD_GU: Gestione Utenti</w:t>
      </w:r>
    </w:p>
    <w:p w:rsidR="00D42A76" w:rsidRDefault="00D42A76" w:rsidP="00D42A76">
      <w:pPr>
        <w:spacing w:after="0"/>
        <w:jc w:val="center"/>
      </w:pPr>
      <w:r>
        <w:rPr>
          <w:noProof/>
          <w:lang w:eastAsia="it-IT"/>
        </w:rPr>
        <w:drawing>
          <wp:inline distT="0" distB="0" distL="0" distR="0" wp14:anchorId="2393D274" wp14:editId="78FD5F8A">
            <wp:extent cx="5133975" cy="51530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5153025"/>
                    </a:xfrm>
                    <a:prstGeom prst="rect">
                      <a:avLst/>
                    </a:prstGeom>
                    <a:noFill/>
                    <a:ln>
                      <a:noFill/>
                    </a:ln>
                  </pic:spPr>
                </pic:pic>
              </a:graphicData>
            </a:graphic>
          </wp:inline>
        </w:drawing>
      </w:r>
    </w:p>
    <w:p w:rsidR="00D42A76" w:rsidRDefault="00D42A76" w:rsidP="00D42A76">
      <w:pPr>
        <w:spacing w:after="0"/>
        <w:jc w:val="cente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263899">
              <w:t>Visualizzazione pagine personali Professori e Tutor aziendali</w:t>
            </w:r>
          </w:p>
          <w:p w:rsidR="00D42A76" w:rsidRPr="00D853D6" w:rsidRDefault="00D42A76" w:rsidP="00D42A76">
            <w:r>
              <w:rPr>
                <w:rFonts w:cstheme="minorHAnsi"/>
                <w:b/>
              </w:rPr>
              <w:t>Autore:</w:t>
            </w:r>
            <w:r>
              <w:rPr>
                <w:b/>
              </w:rPr>
              <w:t xml:space="preserve"> </w:t>
            </w:r>
            <w:r>
              <w:t>Ciro Maione.</w:t>
            </w:r>
          </w:p>
        </w:tc>
      </w:tr>
      <w:tr w:rsidR="00D42A76" w:rsidRPr="00F2636E" w:rsidTr="00D42A76">
        <w:tc>
          <w:tcPr>
            <w:tcW w:w="9627" w:type="dxa"/>
          </w:tcPr>
          <w:p w:rsidR="00D42A76" w:rsidRPr="0044145B" w:rsidRDefault="00D42A76" w:rsidP="00D42A76">
            <w:pPr>
              <w:spacing w:after="120"/>
              <w:rPr>
                <w:b/>
              </w:rPr>
            </w:pPr>
            <w:r w:rsidRPr="00F2636E">
              <w:rPr>
                <w:rFonts w:cstheme="minorHAnsi"/>
                <w:b/>
              </w:rPr>
              <w:t>Attore:</w:t>
            </w:r>
            <w:r w:rsidRPr="00F2636E">
              <w:rPr>
                <w:rFonts w:cstheme="minorHAnsi"/>
              </w:rPr>
              <w:t xml:space="preserve"> </w:t>
            </w:r>
            <w:r w:rsidRPr="0044145B">
              <w:rPr>
                <w:b/>
              </w:rPr>
              <w:t>Utente</w:t>
            </w:r>
          </w:p>
          <w:p w:rsidR="00D42A76" w:rsidRPr="00F2636E" w:rsidRDefault="00D42A76" w:rsidP="00D42A76">
            <w:pPr>
              <w:rPr>
                <w:rFonts w:cstheme="minorHAnsi"/>
                <w:i/>
              </w:rPr>
            </w:pPr>
            <w:r w:rsidRPr="0044145B">
              <w:t>È interessato ad accedere al sito per usufruire dei suoi servizi.</w:t>
            </w:r>
          </w:p>
        </w:tc>
      </w:tr>
      <w:tr w:rsidR="00D42A76" w:rsidRPr="00F2636E" w:rsidTr="00D42A76">
        <w:tc>
          <w:tcPr>
            <w:tcW w:w="9627" w:type="dxa"/>
          </w:tcPr>
          <w:p w:rsidR="00D42A76" w:rsidRPr="00F2636E" w:rsidRDefault="00D42A76" w:rsidP="00D42A76">
            <w:pPr>
              <w:rPr>
                <w:rFonts w:cstheme="minorHAnsi"/>
              </w:rPr>
            </w:pPr>
            <w:r w:rsidRPr="00F2636E">
              <w:rPr>
                <w:rFonts w:cstheme="minorHAnsi"/>
                <w:b/>
              </w:rPr>
              <w:t>Condizione di entrata:</w:t>
            </w:r>
            <w:r w:rsidRPr="00F2636E">
              <w:rPr>
                <w:rFonts w:cstheme="minorHAnsi"/>
              </w:rPr>
              <w:t xml:space="preserve"> </w:t>
            </w:r>
            <w:r w:rsidRPr="00263899">
              <w:t>Visualizza pulsante per tirocinio interno/esterno.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rsidRPr="00F2636E">
              <w:rPr>
                <w:rFonts w:cstheme="minorHAnsi"/>
                <w:b/>
              </w:rPr>
              <w:t xml:space="preserve"> </w:t>
            </w:r>
            <w:r w:rsidRPr="00263899">
              <w:t>La</w:t>
            </w:r>
            <w:proofErr w:type="gramEnd"/>
            <w:r w:rsidRPr="00263899">
              <w:t xml:space="preserve"> piattaforma mostra tutti i professori e tutor aziendali registrati alla piattaforma e che prestano attività di tirocinio</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w:t>
            </w:r>
            <w:proofErr w:type="gramStart"/>
            <w:r>
              <w:rPr>
                <w:rFonts w:cstheme="minorHAnsi"/>
                <w:b/>
              </w:rPr>
              <w:t xml:space="preserve">): </w:t>
            </w:r>
            <w:r w:rsidRPr="00F2636E">
              <w:rPr>
                <w:rFonts w:cstheme="minorHAnsi"/>
                <w:b/>
              </w:rPr>
              <w:t xml:space="preserve"> </w:t>
            </w:r>
            <w:r w:rsidRPr="00263899">
              <w:t>Non</w:t>
            </w:r>
            <w:proofErr w:type="gramEnd"/>
            <w:r w:rsidRPr="00263899">
              <w:t xml:space="preserve"> viene visualizzato niente.</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w:t>
            </w:r>
          </w:p>
          <w:p w:rsidR="00D42A76" w:rsidRPr="000529B3" w:rsidRDefault="00D42A76" w:rsidP="00E751B4">
            <w:pPr>
              <w:pStyle w:val="ListParagraph"/>
              <w:numPr>
                <w:ilvl w:val="0"/>
                <w:numId w:val="5"/>
              </w:numPr>
              <w:autoSpaceDN w:val="0"/>
              <w:spacing w:after="320" w:line="300" w:lineRule="auto"/>
              <w:textAlignment w:val="baseline"/>
              <w:rPr>
                <w:rFonts w:cstheme="minorHAnsi"/>
                <w:b/>
              </w:rPr>
            </w:pPr>
            <w:r>
              <w:rPr>
                <w:rFonts w:cstheme="minorHAnsi"/>
                <w:b/>
              </w:rPr>
              <w:t xml:space="preserve">Utente: </w:t>
            </w:r>
            <w:r w:rsidRPr="00263899">
              <w:t>Vuole conoscere i professori e tutor aziendali che prestano attività di tirocinio</w:t>
            </w:r>
          </w:p>
          <w:p w:rsidR="00D42A76" w:rsidRPr="000529B3" w:rsidRDefault="00D42A76" w:rsidP="00E751B4">
            <w:pPr>
              <w:pStyle w:val="ListParagraph"/>
              <w:numPr>
                <w:ilvl w:val="0"/>
                <w:numId w:val="5"/>
              </w:numPr>
              <w:autoSpaceDN w:val="0"/>
              <w:spacing w:after="320" w:line="300" w:lineRule="auto"/>
              <w:textAlignment w:val="baseline"/>
              <w:rPr>
                <w:rFonts w:cstheme="minorHAnsi"/>
                <w:b/>
              </w:rPr>
            </w:pPr>
            <w:r>
              <w:rPr>
                <w:rFonts w:cstheme="minorHAnsi"/>
                <w:b/>
              </w:rPr>
              <w:t xml:space="preserve">Sistema: </w:t>
            </w:r>
            <w:r w:rsidRPr="00263899">
              <w:t>Mostra due pulsanti che permettono di scegliere tra tirocinio interno o esterno.</w:t>
            </w:r>
          </w:p>
          <w:p w:rsidR="00D42A76" w:rsidRPr="000529B3" w:rsidRDefault="00D42A76" w:rsidP="00E751B4">
            <w:pPr>
              <w:pStyle w:val="ListParagraph"/>
              <w:numPr>
                <w:ilvl w:val="0"/>
                <w:numId w:val="5"/>
              </w:numPr>
              <w:autoSpaceDN w:val="0"/>
              <w:spacing w:after="320" w:line="300" w:lineRule="auto"/>
              <w:textAlignment w:val="baseline"/>
              <w:rPr>
                <w:rFonts w:cstheme="minorHAnsi"/>
                <w:b/>
              </w:rPr>
            </w:pPr>
            <w:r>
              <w:rPr>
                <w:rFonts w:cstheme="minorHAnsi"/>
                <w:b/>
              </w:rPr>
              <w:t xml:space="preserve">Utente: </w:t>
            </w:r>
            <w:r w:rsidRPr="00263899">
              <w:t>L’utente sceglie uno tra i pulsanti: “Tirocinio interno” oppure “Tirocinio esterno”.</w:t>
            </w:r>
          </w:p>
          <w:p w:rsidR="00D42A76" w:rsidRPr="00E27F0F" w:rsidRDefault="00D42A76" w:rsidP="00E751B4">
            <w:pPr>
              <w:pStyle w:val="ListParagraph"/>
              <w:numPr>
                <w:ilvl w:val="0"/>
                <w:numId w:val="5"/>
              </w:numPr>
              <w:autoSpaceDN w:val="0"/>
              <w:spacing w:after="320" w:line="300" w:lineRule="auto"/>
              <w:textAlignment w:val="baseline"/>
              <w:rPr>
                <w:rFonts w:cstheme="minorHAnsi"/>
                <w:b/>
              </w:rPr>
            </w:pPr>
            <w:r>
              <w:rPr>
                <w:rFonts w:cstheme="minorHAnsi"/>
                <w:b/>
              </w:rPr>
              <w:t xml:space="preserve">Sistema: </w:t>
            </w:r>
            <w:r w:rsidRPr="00263899">
              <w:t>Mostra una lista di tutti i professori/tutor aziendali in base alla scelta fatta precedentemente.</w:t>
            </w:r>
          </w:p>
          <w:p w:rsidR="00D42A76" w:rsidRPr="00E27F0F" w:rsidRDefault="00D42A76" w:rsidP="00E751B4">
            <w:pPr>
              <w:pStyle w:val="ListParagraph"/>
              <w:numPr>
                <w:ilvl w:val="0"/>
                <w:numId w:val="5"/>
              </w:numPr>
              <w:autoSpaceDN w:val="0"/>
              <w:spacing w:after="320" w:line="300" w:lineRule="auto"/>
              <w:textAlignment w:val="baseline"/>
              <w:rPr>
                <w:rFonts w:cstheme="minorHAnsi"/>
                <w:b/>
              </w:rPr>
            </w:pPr>
            <w:r>
              <w:rPr>
                <w:rFonts w:cstheme="minorHAnsi"/>
                <w:b/>
              </w:rPr>
              <w:lastRenderedPageBreak/>
              <w:t xml:space="preserve">Utente: </w:t>
            </w:r>
            <w:r w:rsidRPr="00263899">
              <w:t>L’utente clicca sul nome di professore/tutor aziendale tra le possibili scelte</w:t>
            </w:r>
          </w:p>
          <w:p w:rsidR="00D42A76" w:rsidRPr="000529B3" w:rsidRDefault="00D42A76" w:rsidP="00E751B4">
            <w:pPr>
              <w:pStyle w:val="ListParagraph"/>
              <w:numPr>
                <w:ilvl w:val="0"/>
                <w:numId w:val="5"/>
              </w:numPr>
              <w:autoSpaceDN w:val="0"/>
              <w:spacing w:after="320" w:line="300" w:lineRule="auto"/>
              <w:textAlignment w:val="baseline"/>
              <w:rPr>
                <w:rFonts w:cstheme="minorHAnsi"/>
                <w:b/>
              </w:rPr>
            </w:pPr>
            <w:r>
              <w:rPr>
                <w:rFonts w:cstheme="minorHAnsi"/>
                <w:b/>
              </w:rPr>
              <w:t xml:space="preserve">Sistema: </w:t>
            </w:r>
            <w:r w:rsidRPr="00263899">
              <w:t>Visualizza le informazioni del professore/azienda unita alla pagina personale</w:t>
            </w:r>
          </w:p>
          <w:p w:rsidR="00D42A76" w:rsidRPr="00F2636E" w:rsidRDefault="00D42A76" w:rsidP="00D42A76">
            <w:pPr>
              <w:rPr>
                <w:rFonts w:cstheme="minorHAnsi"/>
                <w:b/>
              </w:rPr>
            </w:pPr>
          </w:p>
        </w:tc>
      </w:tr>
      <w:tr w:rsidR="00D42A76" w:rsidRPr="00F2636E" w:rsidTr="00D42A76">
        <w:tc>
          <w:tcPr>
            <w:tcW w:w="9627" w:type="dxa"/>
          </w:tcPr>
          <w:p w:rsidR="00D42A76" w:rsidRDefault="00D42A76" w:rsidP="00D42A76">
            <w:pPr>
              <w:rPr>
                <w:rFonts w:eastAsia="Times New Roman" w:cstheme="minorHAnsi"/>
                <w:b/>
                <w:lang w:eastAsia="it-IT"/>
              </w:rPr>
            </w:pPr>
            <w:r w:rsidRPr="00263899">
              <w:rPr>
                <w:b/>
              </w:rPr>
              <w:lastRenderedPageBreak/>
              <w:t xml:space="preserve">I Scenario/Flusso di eventi Alternativo: </w:t>
            </w:r>
            <w:r w:rsidRPr="00263899">
              <w:t>Non è registrato ancora nessun professore/tutor aziendale</w:t>
            </w:r>
            <w:r w:rsidRPr="00F2636E">
              <w:rPr>
                <w:rFonts w:eastAsia="Times New Roman" w:cstheme="minorHAnsi"/>
                <w:b/>
                <w:lang w:eastAsia="it-IT"/>
              </w:rPr>
              <w:t xml:space="preserve"> Eccezione</w:t>
            </w:r>
          </w:p>
          <w:p w:rsidR="00D42A76" w:rsidRPr="00E27F0F" w:rsidRDefault="00D42A76" w:rsidP="00E751B4">
            <w:pPr>
              <w:pStyle w:val="ListParagraph"/>
              <w:numPr>
                <w:ilvl w:val="0"/>
                <w:numId w:val="6"/>
              </w:numPr>
              <w:autoSpaceDN w:val="0"/>
              <w:spacing w:after="320" w:line="300" w:lineRule="auto"/>
              <w:textAlignment w:val="baseline"/>
              <w:rPr>
                <w:rFonts w:eastAsia="Times New Roman" w:cstheme="minorHAnsi"/>
                <w:b/>
                <w:lang w:eastAsia="it-IT"/>
              </w:rPr>
            </w:pPr>
            <w:r>
              <w:rPr>
                <w:rFonts w:eastAsia="Times New Roman" w:cstheme="minorHAnsi"/>
                <w:b/>
                <w:lang w:eastAsia="it-IT"/>
              </w:rPr>
              <w:t xml:space="preserve">Sistema: </w:t>
            </w:r>
            <w:r w:rsidRPr="00263899">
              <w:t>Notifica all’utente che non ci sono ancora professori/tutor aziendali registrati al sistema</w:t>
            </w:r>
          </w:p>
          <w:p w:rsidR="00D42A76" w:rsidRPr="00F2636E" w:rsidRDefault="00D42A76" w:rsidP="00D42A76">
            <w:pPr>
              <w:suppressAutoHyphens w:val="0"/>
              <w:autoSpaceDE w:val="0"/>
              <w:adjustRightInd w:val="0"/>
              <w:rPr>
                <w:rFonts w:ascii="Calibri" w:eastAsia="Times New Roman" w:hAnsi="Calibri" w:cs="Calibri"/>
                <w:lang w:eastAsia="it-IT"/>
              </w:rPr>
            </w:pPr>
          </w:p>
        </w:tc>
      </w:tr>
      <w:tr w:rsidR="00D42A76" w:rsidRPr="00F2636E" w:rsidTr="00D42A76">
        <w:tc>
          <w:tcPr>
            <w:tcW w:w="9627" w:type="dxa"/>
          </w:tcPr>
          <w:p w:rsidR="00D42A76" w:rsidRDefault="00D42A76" w:rsidP="00D42A76">
            <w:r w:rsidRPr="00263899">
              <w:rPr>
                <w:b/>
              </w:rPr>
              <w:t xml:space="preserve">I Scenario/Flusso di eventi di ERRORE: </w:t>
            </w:r>
            <w:r w:rsidRPr="00263899">
              <w:t>Il sistema non riesce a mostrare le liste</w:t>
            </w:r>
          </w:p>
          <w:p w:rsidR="00D42A76" w:rsidRPr="00E27F0F" w:rsidRDefault="00D42A76" w:rsidP="00E751B4">
            <w:pPr>
              <w:pStyle w:val="ListParagraph"/>
              <w:numPr>
                <w:ilvl w:val="0"/>
                <w:numId w:val="7"/>
              </w:numPr>
              <w:autoSpaceDN w:val="0"/>
              <w:spacing w:after="320" w:line="300" w:lineRule="auto"/>
              <w:textAlignment w:val="baseline"/>
              <w:rPr>
                <w:rFonts w:cstheme="minorHAnsi"/>
              </w:rPr>
            </w:pPr>
            <w:r w:rsidRPr="00E27F0F">
              <w:rPr>
                <w:rFonts w:eastAsia="Times New Roman" w:cstheme="minorHAnsi"/>
                <w:b/>
                <w:lang w:eastAsia="it-IT"/>
              </w:rPr>
              <w:t>Sistema</w:t>
            </w:r>
            <w:r>
              <w:rPr>
                <w:rFonts w:eastAsia="Times New Roman" w:cstheme="minorHAnsi"/>
                <w:b/>
                <w:lang w:eastAsia="it-IT"/>
              </w:rPr>
              <w:t xml:space="preserve">: </w:t>
            </w:r>
            <w:r w:rsidRPr="0044145B">
              <w:t>Visualizza un messaggio di errore allo studente e lo invita a riprovare più tardi.</w:t>
            </w:r>
          </w:p>
          <w:p w:rsidR="00D42A76" w:rsidRPr="00E27F0F" w:rsidRDefault="00D42A76" w:rsidP="00E751B4">
            <w:pPr>
              <w:pStyle w:val="ListParagraph"/>
              <w:numPr>
                <w:ilvl w:val="0"/>
                <w:numId w:val="7"/>
              </w:numPr>
              <w:autoSpaceDN w:val="0"/>
              <w:spacing w:after="320" w:line="300" w:lineRule="auto"/>
              <w:textAlignment w:val="baseline"/>
              <w:rPr>
                <w:rFonts w:cstheme="minorHAnsi"/>
              </w:rPr>
            </w:pPr>
            <w:r>
              <w:rPr>
                <w:rFonts w:eastAsia="Times New Roman" w:cstheme="minorHAnsi"/>
                <w:b/>
                <w:lang w:eastAsia="it-IT"/>
              </w:rPr>
              <w:t>Sistema:</w:t>
            </w:r>
            <w:r>
              <w:rPr>
                <w:rFonts w:cstheme="minorHAnsi"/>
              </w:rPr>
              <w:t xml:space="preserve"> </w:t>
            </w:r>
            <w:r w:rsidRPr="0044145B">
              <w:t>Termina con insuccesso.</w:t>
            </w:r>
          </w:p>
          <w:p w:rsidR="00D42A76" w:rsidRPr="00E27F0F" w:rsidRDefault="00D42A76" w:rsidP="00D42A76">
            <w:pPr>
              <w:pStyle w:val="ListParagraph"/>
              <w:ind w:left="1080"/>
              <w:rPr>
                <w:b/>
              </w:rPr>
            </w:pPr>
          </w:p>
        </w:tc>
      </w:tr>
    </w:tbl>
    <w:p w:rsidR="00D42A76" w:rsidRDefault="00D42A76" w:rsidP="00D42A76">
      <w:pPr>
        <w:spacing w:after="0"/>
        <w:jc w:val="center"/>
      </w:pPr>
    </w:p>
    <w:p w:rsidR="00D42A76" w:rsidRDefault="00D42A76" w:rsidP="00D42A76">
      <w:pPr>
        <w:rPr>
          <w:color w:val="auto"/>
        </w:rP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Login</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 documentarsi delle aziende e professori che prestano attività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rsidRPr="00C61601">
              <w:t>Possedere un account sulla piattaforma.</w:t>
            </w:r>
          </w:p>
          <w:p w:rsidR="00D42A76" w:rsidRPr="00C61601" w:rsidRDefault="00D42A76" w:rsidP="00E751B4">
            <w:pPr>
              <w:pStyle w:val="ListParagraph"/>
              <w:numPr>
                <w:ilvl w:val="0"/>
                <w:numId w:val="8"/>
              </w:numPr>
              <w:pBdr>
                <w:top w:val="nil"/>
                <w:left w:val="nil"/>
                <w:bottom w:val="nil"/>
                <w:right w:val="nil"/>
                <w:between w:val="nil"/>
              </w:pBdr>
              <w:suppressAutoHyphens w:val="0"/>
              <w:spacing w:after="120" w:line="276" w:lineRule="auto"/>
            </w:pPr>
            <w:r w:rsidRPr="0044145B">
              <w:t>Visualizzare il comando per accedere.</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rsidRPr="00F2636E">
              <w:rPr>
                <w:rFonts w:cstheme="minorHAnsi"/>
                <w:b/>
              </w:rPr>
              <w:t xml:space="preserve"> </w:t>
            </w:r>
            <w:r w:rsidRPr="0044145B">
              <w:t>L’utente</w:t>
            </w:r>
            <w:proofErr w:type="gramEnd"/>
            <w:r w:rsidRPr="0044145B">
              <w:t xml:space="preserve"> effettua l’accesso e usufruisce dei sui servizi.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w:t>
            </w:r>
            <w:proofErr w:type="gramStart"/>
            <w:r>
              <w:rPr>
                <w:rFonts w:cstheme="minorHAnsi"/>
                <w:b/>
              </w:rPr>
              <w:t xml:space="preserve">): </w:t>
            </w:r>
            <w:r w:rsidRPr="00F2636E">
              <w:rPr>
                <w:rFonts w:cstheme="minorHAnsi"/>
                <w:b/>
              </w:rPr>
              <w:t xml:space="preserve"> </w:t>
            </w:r>
            <w:r w:rsidRPr="0044145B">
              <w:t>L’utente</w:t>
            </w:r>
            <w:proofErr w:type="gramEnd"/>
            <w:r w:rsidRPr="0044145B">
              <w:t xml:space="preserve"> non esegue l’accesso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w:t>
            </w:r>
          </w:p>
          <w:p w:rsidR="00D42A76" w:rsidRPr="00CB2E11" w:rsidRDefault="00D42A76" w:rsidP="00E751B4">
            <w:pPr>
              <w:pStyle w:val="ListParagraph"/>
              <w:numPr>
                <w:ilvl w:val="0"/>
                <w:numId w:val="9"/>
              </w:numPr>
              <w:autoSpaceDN w:val="0"/>
              <w:spacing w:after="320" w:line="300" w:lineRule="auto"/>
              <w:textAlignment w:val="baseline"/>
              <w:rPr>
                <w:rFonts w:cstheme="minorHAnsi"/>
                <w:b/>
              </w:rPr>
            </w:pPr>
            <w:r w:rsidRPr="00CB2E11">
              <w:rPr>
                <w:rFonts w:cstheme="minorHAnsi"/>
                <w:b/>
              </w:rPr>
              <w:t xml:space="preserve"> Utente: </w:t>
            </w:r>
            <w:r w:rsidRPr="00CB2E11">
              <w:t>Si collega alla piattaforma e va alla sezione dedicata al login.</w:t>
            </w:r>
          </w:p>
          <w:p w:rsidR="00D42A76" w:rsidRPr="00DB2319" w:rsidRDefault="00D42A76" w:rsidP="00E751B4">
            <w:pPr>
              <w:pStyle w:val="ListParagraph"/>
              <w:numPr>
                <w:ilvl w:val="0"/>
                <w:numId w:val="9"/>
              </w:numPr>
              <w:autoSpaceDN w:val="0"/>
              <w:spacing w:after="320" w:line="300" w:lineRule="auto"/>
              <w:textAlignment w:val="baseline"/>
              <w:rPr>
                <w:rFonts w:cstheme="minorHAnsi"/>
                <w:b/>
              </w:rPr>
            </w:pPr>
            <w:r w:rsidRPr="00DB2319">
              <w:rPr>
                <w:rFonts w:cstheme="minorHAnsi"/>
                <w:b/>
              </w:rPr>
              <w:t xml:space="preserve"> Sistema: </w:t>
            </w:r>
            <w:r w:rsidRPr="00DB2319">
              <w:t xml:space="preserve">Mostra una </w:t>
            </w:r>
            <w:proofErr w:type="spellStart"/>
            <w:r w:rsidRPr="00DB2319">
              <w:t>form</w:t>
            </w:r>
            <w:proofErr w:type="spellEnd"/>
            <w:r w:rsidRPr="00DB2319">
              <w:t xml:space="preserve"> che richiede l’inserimento di:</w:t>
            </w:r>
          </w:p>
          <w:p w:rsidR="00D42A76" w:rsidRPr="00CB2E11" w:rsidRDefault="00D42A76" w:rsidP="00E751B4">
            <w:pPr>
              <w:pStyle w:val="ListParagraph"/>
              <w:numPr>
                <w:ilvl w:val="0"/>
                <w:numId w:val="10"/>
              </w:numPr>
              <w:autoSpaceDN w:val="0"/>
              <w:spacing w:after="320" w:line="300" w:lineRule="auto"/>
              <w:ind w:left="1581"/>
              <w:textAlignment w:val="baseline"/>
              <w:rPr>
                <w:rFonts w:cstheme="minorHAnsi"/>
                <w:b/>
              </w:rPr>
            </w:pPr>
            <w:r w:rsidRPr="00CB2E11">
              <w:t>E-mail Universitaria/Username, campo alfanumerico di 64 caratteri;</w:t>
            </w:r>
          </w:p>
          <w:p w:rsidR="00D42A76" w:rsidRPr="00DB2319" w:rsidRDefault="00D42A76" w:rsidP="00E751B4">
            <w:pPr>
              <w:pStyle w:val="ListParagraph"/>
              <w:numPr>
                <w:ilvl w:val="0"/>
                <w:numId w:val="11"/>
              </w:numPr>
              <w:autoSpaceDN w:val="0"/>
              <w:spacing w:after="320" w:line="300" w:lineRule="auto"/>
              <w:ind w:left="1581"/>
              <w:textAlignment w:val="baseline"/>
              <w:rPr>
                <w:rFonts w:cstheme="minorHAnsi"/>
                <w:b/>
              </w:rPr>
            </w:pPr>
            <w:r w:rsidRPr="00CB2E11">
              <w:t>Password, campo alfanumerico di 128 caratteri.</w:t>
            </w:r>
            <w:r>
              <w:t xml:space="preserve"> </w:t>
            </w:r>
            <w:r w:rsidRPr="0044145B">
              <w:t>Tutti i campi sono obbligatori.</w:t>
            </w:r>
          </w:p>
          <w:p w:rsidR="00D42A76" w:rsidRDefault="00D42A76" w:rsidP="00E751B4">
            <w:pPr>
              <w:pStyle w:val="ListParagraph"/>
              <w:numPr>
                <w:ilvl w:val="0"/>
                <w:numId w:val="9"/>
              </w:numPr>
              <w:autoSpaceDN w:val="0"/>
              <w:spacing w:after="320" w:line="300" w:lineRule="auto"/>
              <w:textAlignment w:val="baseline"/>
            </w:pPr>
            <w:r>
              <w:rPr>
                <w:rFonts w:cstheme="minorHAnsi"/>
                <w:b/>
              </w:rPr>
              <w:t xml:space="preserve">Utente: </w:t>
            </w:r>
            <w:r w:rsidRPr="0044145B">
              <w:t xml:space="preserve">Riempie tutti i campi e sottomette il </w:t>
            </w:r>
            <w:proofErr w:type="spellStart"/>
            <w:r w:rsidRPr="0044145B">
              <w:t>form</w:t>
            </w:r>
            <w:proofErr w:type="spellEnd"/>
            <w:r w:rsidRPr="0044145B">
              <w:t>.</w:t>
            </w:r>
          </w:p>
          <w:p w:rsidR="00D42A76" w:rsidRPr="008706C7" w:rsidRDefault="00D42A76" w:rsidP="00E751B4">
            <w:pPr>
              <w:pStyle w:val="ListParagraph"/>
              <w:numPr>
                <w:ilvl w:val="0"/>
                <w:numId w:val="9"/>
              </w:numPr>
              <w:autoSpaceDN w:val="0"/>
              <w:spacing w:after="320" w:line="300" w:lineRule="auto"/>
              <w:textAlignment w:val="baseline"/>
              <w:rPr>
                <w:rFonts w:cstheme="minorHAnsi"/>
                <w:b/>
              </w:rPr>
            </w:pPr>
            <w:r>
              <w:rPr>
                <w:rFonts w:cstheme="minorHAnsi"/>
                <w:b/>
              </w:rPr>
              <w:t xml:space="preserve">Sistema: </w:t>
            </w:r>
            <w:r>
              <w:t>verifica che:</w:t>
            </w:r>
          </w:p>
          <w:p w:rsidR="00D42A76" w:rsidRPr="004F7E2C" w:rsidRDefault="00D42A76" w:rsidP="00E751B4">
            <w:pPr>
              <w:pStyle w:val="ListParagraph"/>
              <w:numPr>
                <w:ilvl w:val="0"/>
                <w:numId w:val="12"/>
              </w:numPr>
              <w:autoSpaceDN w:val="0"/>
              <w:spacing w:after="320" w:line="300" w:lineRule="auto"/>
              <w:ind w:left="1581"/>
              <w:textAlignment w:val="baseline"/>
              <w:rPr>
                <w:rFonts w:cstheme="minorHAnsi"/>
                <w:b/>
              </w:rPr>
            </w:pPr>
            <w:r w:rsidRPr="008706C7">
              <w:t>Tutti i campi siano stati compilati;</w:t>
            </w:r>
          </w:p>
          <w:p w:rsidR="00D42A76" w:rsidRPr="004F7E2C" w:rsidRDefault="00D42A76" w:rsidP="00E751B4">
            <w:pPr>
              <w:pStyle w:val="ListParagraph"/>
              <w:numPr>
                <w:ilvl w:val="0"/>
                <w:numId w:val="12"/>
              </w:numPr>
              <w:autoSpaceDN w:val="0"/>
              <w:spacing w:after="320" w:line="300" w:lineRule="auto"/>
              <w:ind w:left="1581"/>
              <w:textAlignment w:val="baseline"/>
              <w:rPr>
                <w:rFonts w:cstheme="minorHAnsi"/>
                <w:b/>
              </w:rPr>
            </w:pPr>
            <w:r>
              <w:t>La mail/ username sia associata ad un account esistente;</w:t>
            </w:r>
          </w:p>
          <w:p w:rsidR="00D42A76" w:rsidRPr="004F7E2C" w:rsidRDefault="00D42A76" w:rsidP="00E751B4">
            <w:pPr>
              <w:pStyle w:val="ListParagraph"/>
              <w:numPr>
                <w:ilvl w:val="0"/>
                <w:numId w:val="12"/>
              </w:numPr>
              <w:autoSpaceDN w:val="0"/>
              <w:spacing w:after="320" w:line="300" w:lineRule="auto"/>
              <w:ind w:left="1581"/>
              <w:textAlignment w:val="baseline"/>
              <w:rPr>
                <w:rFonts w:cstheme="minorHAnsi"/>
                <w:b/>
              </w:rPr>
            </w:pPr>
            <w:r>
              <w:t>La password sia quella associata all’account.</w:t>
            </w:r>
          </w:p>
          <w:p w:rsidR="00D42A76" w:rsidRPr="00815810" w:rsidRDefault="00D42A76" w:rsidP="00D42A76">
            <w:pPr>
              <w:ind w:left="709"/>
              <w:rPr>
                <w:rFonts w:cstheme="minorHAnsi"/>
              </w:rPr>
            </w:pPr>
            <w:r w:rsidRPr="004F7E2C">
              <w:rPr>
                <w:rFonts w:cstheme="minorHAnsi"/>
                <w:b/>
              </w:rPr>
              <w:t xml:space="preserve">5. </w:t>
            </w:r>
            <w:r>
              <w:rPr>
                <w:rFonts w:cstheme="minorHAnsi"/>
                <w:b/>
              </w:rPr>
              <w:t xml:space="preserve">   Sistema: </w:t>
            </w:r>
            <w:r w:rsidRPr="00815810">
              <w:rPr>
                <w:rFonts w:cstheme="minorHAnsi"/>
              </w:rPr>
              <w:t>fa eseguire l’accesso al sito e mostra all’utente la home</w:t>
            </w:r>
            <w:r>
              <w:rPr>
                <w:rFonts w:cstheme="minorHAnsi"/>
              </w:rPr>
              <w:t>.</w:t>
            </w:r>
          </w:p>
        </w:tc>
      </w:tr>
      <w:tr w:rsidR="00D42A76" w:rsidRPr="00F2636E" w:rsidTr="00D42A76">
        <w:tc>
          <w:tcPr>
            <w:tcW w:w="9627" w:type="dxa"/>
          </w:tcPr>
          <w:p w:rsidR="00D42A76" w:rsidRDefault="00D42A76" w:rsidP="00D42A76">
            <w:pPr>
              <w:rPr>
                <w:rFonts w:eastAsia="Times New Roman" w:cstheme="minorHAnsi"/>
                <w:b/>
                <w:lang w:eastAsia="it-IT"/>
              </w:rPr>
            </w:pPr>
            <w:r w:rsidRPr="00263899">
              <w:rPr>
                <w:b/>
              </w:rPr>
              <w:t>I Scenario/Flusso di eventi Alternativo</w:t>
            </w:r>
            <w:r w:rsidRPr="004F7E2C">
              <w:t>: qualche campo non è stato compilato o è stato compilato in modo errato</w:t>
            </w:r>
            <w:r>
              <w:rPr>
                <w:b/>
              </w:rPr>
              <w:t>.</w:t>
            </w:r>
            <w:r w:rsidRPr="00F2636E">
              <w:rPr>
                <w:rFonts w:eastAsia="Times New Roman" w:cstheme="minorHAnsi"/>
                <w:b/>
                <w:lang w:eastAsia="it-IT"/>
              </w:rPr>
              <w:t xml:space="preserve"> </w:t>
            </w:r>
          </w:p>
          <w:p w:rsidR="00D42A76" w:rsidRPr="004F7E2C" w:rsidRDefault="00D42A76" w:rsidP="00E751B4">
            <w:pPr>
              <w:pStyle w:val="ListParagraph"/>
              <w:numPr>
                <w:ilvl w:val="0"/>
                <w:numId w:val="13"/>
              </w:numPr>
              <w:autoSpaceDN w:val="0"/>
              <w:spacing w:after="320" w:line="300" w:lineRule="auto"/>
              <w:textAlignment w:val="baseline"/>
              <w:rPr>
                <w:rFonts w:eastAsia="Times New Roman" w:cstheme="minorHAnsi"/>
                <w:b/>
                <w:lang w:eastAsia="it-IT"/>
              </w:rPr>
            </w:pPr>
            <w:proofErr w:type="spellStart"/>
            <w:r>
              <w:rPr>
                <w:rFonts w:eastAsia="Times New Roman" w:cstheme="minorHAnsi"/>
                <w:b/>
                <w:lang w:eastAsia="it-IT"/>
              </w:rPr>
              <w:t>w</w:t>
            </w:r>
            <w:r w:rsidRPr="004F7E2C">
              <w:rPr>
                <w:rFonts w:eastAsia="Times New Roman" w:cstheme="minorHAnsi"/>
                <w:b/>
                <w:lang w:eastAsia="it-IT"/>
              </w:rPr>
              <w:t>Sistema</w:t>
            </w:r>
            <w:proofErr w:type="spellEnd"/>
            <w:r w:rsidRPr="004F7E2C">
              <w:rPr>
                <w:rFonts w:eastAsia="Times New Roman" w:cstheme="minorHAnsi"/>
                <w:b/>
                <w:lang w:eastAsia="it-IT"/>
              </w:rPr>
              <w:t xml:space="preserve">: </w:t>
            </w:r>
            <w:r w:rsidRPr="004F7E2C">
              <w:t>Notifica all’</w:t>
            </w:r>
            <w:r>
              <w:t>student</w:t>
            </w:r>
            <w:r w:rsidRPr="004F7E2C">
              <w:t xml:space="preserve">e </w:t>
            </w:r>
            <w:r>
              <w:t>ci sono dei campi vuoti o errati.</w:t>
            </w:r>
          </w:p>
          <w:p w:rsidR="00D42A76" w:rsidRPr="00815810" w:rsidRDefault="00D42A76" w:rsidP="00E751B4">
            <w:pPr>
              <w:pStyle w:val="ListParagraph"/>
              <w:numPr>
                <w:ilvl w:val="0"/>
                <w:numId w:val="13"/>
              </w:numPr>
              <w:autoSpaceDN w:val="0"/>
              <w:spacing w:after="320" w:line="300" w:lineRule="auto"/>
              <w:textAlignment w:val="baseline"/>
              <w:rPr>
                <w:rFonts w:eastAsia="Times New Roman" w:cstheme="minorHAnsi"/>
                <w:lang w:eastAsia="it-IT"/>
              </w:rPr>
            </w:pPr>
            <w:r>
              <w:rPr>
                <w:rFonts w:eastAsia="Times New Roman" w:cstheme="minorHAnsi"/>
                <w:b/>
                <w:lang w:eastAsia="it-IT"/>
              </w:rPr>
              <w:t xml:space="preserve">Sistema: </w:t>
            </w:r>
            <w:r>
              <w:t>Resta in attesa di una modifica.</w:t>
            </w:r>
          </w:p>
        </w:tc>
      </w:tr>
      <w:tr w:rsidR="00D42A76" w:rsidRPr="00F2636E" w:rsidTr="00D42A76">
        <w:tc>
          <w:tcPr>
            <w:tcW w:w="9627" w:type="dxa"/>
          </w:tcPr>
          <w:p w:rsidR="00D42A76" w:rsidRDefault="00D42A76" w:rsidP="00D42A76">
            <w:r w:rsidRPr="00263899">
              <w:rPr>
                <w:b/>
              </w:rPr>
              <w:t xml:space="preserve">I Scenario/Flusso di eventi di ERRORE: </w:t>
            </w:r>
            <w:r w:rsidRPr="00263899">
              <w:t>Il sistema non riesce a</w:t>
            </w:r>
            <w:r>
              <w:t>d effettuare il login</w:t>
            </w:r>
          </w:p>
          <w:p w:rsidR="00D42A76" w:rsidRPr="00815810" w:rsidRDefault="00D42A76" w:rsidP="00E751B4">
            <w:pPr>
              <w:pStyle w:val="ListParagraph"/>
              <w:numPr>
                <w:ilvl w:val="0"/>
                <w:numId w:val="14"/>
              </w:numPr>
              <w:autoSpaceDN w:val="0"/>
              <w:spacing w:after="320" w:line="300" w:lineRule="auto"/>
              <w:textAlignment w:val="baseline"/>
              <w:rPr>
                <w:rFonts w:cstheme="minorHAnsi"/>
              </w:rPr>
            </w:pPr>
            <w:r w:rsidRPr="00815810">
              <w:rPr>
                <w:rFonts w:eastAsia="Times New Roman" w:cstheme="minorHAnsi"/>
                <w:b/>
                <w:lang w:eastAsia="it-IT"/>
              </w:rPr>
              <w:lastRenderedPageBreak/>
              <w:t xml:space="preserve">Sistema: </w:t>
            </w:r>
            <w:r w:rsidRPr="00815810">
              <w:t>Visualizza un messaggio di errore allo studente e lo invita a riprovare più tardi.</w:t>
            </w:r>
          </w:p>
          <w:p w:rsidR="00D42A76" w:rsidRPr="00815810" w:rsidRDefault="00D42A76" w:rsidP="00E751B4">
            <w:pPr>
              <w:pStyle w:val="ListParagraph"/>
              <w:numPr>
                <w:ilvl w:val="0"/>
                <w:numId w:val="14"/>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ListParagraph"/>
              <w:ind w:left="1080"/>
              <w:rPr>
                <w:b/>
              </w:rPr>
            </w:pPr>
          </w:p>
        </w:tc>
      </w:tr>
    </w:tbl>
    <w:p w:rsidR="00D42A76" w:rsidRDefault="00D42A76" w:rsidP="00D42A76">
      <w:pPr>
        <w:rPr>
          <w:color w:val="auto"/>
        </w:rP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proofErr w:type="spellStart"/>
            <w:r w:rsidRPr="0044145B">
              <w:t>L</w:t>
            </w:r>
            <w:r>
              <w:t>ogout</w:t>
            </w:r>
            <w:proofErr w:type="spellEnd"/>
          </w:p>
          <w:p w:rsidR="00D42A76" w:rsidRPr="00F2636E" w:rsidRDefault="00D42A76" w:rsidP="00D42A76">
            <w:pPr>
              <w:rPr>
                <w:rFonts w:cstheme="minorHAnsi"/>
                <w:b/>
                <w:i/>
              </w:rPr>
            </w:pPr>
            <w:r>
              <w:rPr>
                <w:rFonts w:cstheme="minorHAnsi"/>
                <w:b/>
              </w:rPr>
              <w:t>Autore:</w:t>
            </w:r>
            <w:r>
              <w:rPr>
                <w:b/>
              </w:rPr>
              <w:t xml:space="preserve"> </w:t>
            </w:r>
            <w:r>
              <w:t xml:space="preserve">Andrea </w:t>
            </w:r>
            <w:proofErr w:type="spellStart"/>
            <w:r>
              <w:t>Iannaccone</w:t>
            </w:r>
            <w:proofErr w:type="spellEnd"/>
            <w:r>
              <w:t>.</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 d</w:t>
            </w:r>
            <w:r>
              <w:t>isconnetter</w:t>
            </w:r>
            <w:r w:rsidRPr="00263899">
              <w:t xml:space="preserve">si </w:t>
            </w:r>
            <w:r>
              <w:t>dalla piattaforma</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t>Utente loggato.</w:t>
            </w:r>
          </w:p>
          <w:p w:rsidR="00D42A76" w:rsidRPr="00C61601" w:rsidRDefault="00D42A76" w:rsidP="00E751B4">
            <w:pPr>
              <w:pStyle w:val="ListParagraph"/>
              <w:numPr>
                <w:ilvl w:val="0"/>
                <w:numId w:val="8"/>
              </w:numPr>
              <w:pBdr>
                <w:top w:val="nil"/>
                <w:left w:val="nil"/>
                <w:bottom w:val="nil"/>
                <w:right w:val="nil"/>
                <w:between w:val="nil"/>
              </w:pBdr>
              <w:suppressAutoHyphens w:val="0"/>
              <w:spacing w:after="120" w:line="276" w:lineRule="auto"/>
            </w:pPr>
            <w:r>
              <w:t xml:space="preserve">Visualizza tasto </w:t>
            </w:r>
            <w:proofErr w:type="spellStart"/>
            <w:r>
              <w:t>logout</w:t>
            </w:r>
            <w:proofErr w:type="spellEnd"/>
            <w:r w:rsidRPr="0044145B">
              <w:t>.</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 xml:space="preserve">L’utente </w:t>
            </w:r>
            <w:r>
              <w:t>si è disconnesso</w:t>
            </w:r>
            <w:r w:rsidRPr="0044145B">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L’utente </w:t>
            </w:r>
            <w:r>
              <w:t>resta loggato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963E30" w:rsidRDefault="00D42A76" w:rsidP="00E751B4">
            <w:pPr>
              <w:pStyle w:val="ListParagraph"/>
              <w:numPr>
                <w:ilvl w:val="0"/>
                <w:numId w:val="15"/>
              </w:numPr>
              <w:autoSpaceDN w:val="0"/>
              <w:spacing w:after="320" w:line="300" w:lineRule="auto"/>
              <w:textAlignment w:val="baseline"/>
              <w:rPr>
                <w:rFonts w:cstheme="minorHAnsi"/>
                <w:b/>
              </w:rPr>
            </w:pPr>
            <w:r w:rsidRPr="00963E30">
              <w:rPr>
                <w:rFonts w:cstheme="minorHAnsi"/>
                <w:b/>
              </w:rPr>
              <w:t xml:space="preserve"> Utente: </w:t>
            </w:r>
            <w:r>
              <w:t xml:space="preserve">Ricerca il tasto di </w:t>
            </w:r>
            <w:proofErr w:type="spellStart"/>
            <w:r>
              <w:t>logout</w:t>
            </w:r>
            <w:proofErr w:type="spellEnd"/>
            <w:r>
              <w:t xml:space="preserve"> e lo clicca</w:t>
            </w:r>
            <w:r w:rsidRPr="00963E30">
              <w:t>.</w:t>
            </w:r>
          </w:p>
          <w:p w:rsidR="00D42A76" w:rsidRPr="00963E30" w:rsidRDefault="00D42A76" w:rsidP="00E751B4">
            <w:pPr>
              <w:pStyle w:val="ListParagraph"/>
              <w:numPr>
                <w:ilvl w:val="0"/>
                <w:numId w:val="15"/>
              </w:numPr>
              <w:autoSpaceDN w:val="0"/>
              <w:spacing w:after="320" w:line="300" w:lineRule="auto"/>
              <w:textAlignment w:val="baseline"/>
              <w:rPr>
                <w:rFonts w:cstheme="minorHAnsi"/>
                <w:b/>
              </w:rPr>
            </w:pPr>
            <w:r w:rsidRPr="00963E30">
              <w:rPr>
                <w:rFonts w:cstheme="minorHAnsi"/>
                <w:b/>
              </w:rPr>
              <w:t xml:space="preserve"> Sistema: </w:t>
            </w:r>
            <w:r>
              <w:t>Disconnette l’utente.</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disconnettere l’account</w:t>
            </w:r>
          </w:p>
          <w:p w:rsidR="00D42A76" w:rsidRPr="00963E30" w:rsidRDefault="00D42A76" w:rsidP="00E751B4">
            <w:pPr>
              <w:pStyle w:val="ListParagraph"/>
              <w:numPr>
                <w:ilvl w:val="0"/>
                <w:numId w:val="16"/>
              </w:numPr>
              <w:autoSpaceDN w:val="0"/>
              <w:spacing w:after="320" w:line="300" w:lineRule="auto"/>
              <w:textAlignment w:val="baseline"/>
              <w:rPr>
                <w:rFonts w:cstheme="minorHAnsi"/>
              </w:rPr>
            </w:pPr>
            <w:r w:rsidRPr="00963E30">
              <w:rPr>
                <w:rFonts w:eastAsia="Times New Roman" w:cstheme="minorHAnsi"/>
                <w:b/>
                <w:lang w:eastAsia="it-IT"/>
              </w:rPr>
              <w:t xml:space="preserve">Sistema: </w:t>
            </w:r>
            <w:r w:rsidRPr="00963E30">
              <w:t>Visualizza un messaggio di errore allo studente e lo invita a riprovare più tardi.</w:t>
            </w:r>
          </w:p>
          <w:p w:rsidR="00D42A76" w:rsidRPr="00815810" w:rsidRDefault="00D42A76" w:rsidP="00E751B4">
            <w:pPr>
              <w:pStyle w:val="ListParagraph"/>
              <w:numPr>
                <w:ilvl w:val="0"/>
                <w:numId w:val="16"/>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ListParagraph"/>
              <w:ind w:left="1080"/>
              <w:rPr>
                <w:b/>
              </w:rPr>
            </w:pPr>
          </w:p>
        </w:tc>
      </w:tr>
    </w:tbl>
    <w:p w:rsidR="00D42A76" w:rsidRDefault="00D42A76" w:rsidP="00D42A76">
      <w:pPr>
        <w:rPr>
          <w:color w:val="auto"/>
        </w:rP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Caso d’uso:</w:t>
            </w:r>
            <w:r>
              <w:rPr>
                <w:rFonts w:cstheme="minorHAnsi"/>
                <w:b/>
              </w:rPr>
              <w:t xml:space="preserve"> </w:t>
            </w:r>
            <w:r>
              <w:t>Visualizzazione area personale</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w:t>
            </w:r>
            <w:r>
              <w:t xml:space="preserve">d entrare nella propria area </w:t>
            </w:r>
            <w:proofErr w:type="spellStart"/>
            <w:r>
              <w:t>peronale</w:t>
            </w:r>
            <w:proofErr w:type="spellEnd"/>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t>Utente loggato.</w:t>
            </w:r>
          </w:p>
          <w:p w:rsidR="00D42A76" w:rsidRPr="00C61601" w:rsidRDefault="00D42A76" w:rsidP="00E751B4">
            <w:pPr>
              <w:pStyle w:val="ListParagraph"/>
              <w:numPr>
                <w:ilvl w:val="0"/>
                <w:numId w:val="8"/>
              </w:numPr>
              <w:pBdr>
                <w:top w:val="nil"/>
                <w:left w:val="nil"/>
                <w:bottom w:val="nil"/>
                <w:right w:val="nil"/>
                <w:between w:val="nil"/>
              </w:pBdr>
              <w:suppressAutoHyphens w:val="0"/>
              <w:spacing w:after="120" w:line="276" w:lineRule="auto"/>
            </w:pPr>
            <w:r>
              <w:t>Visualizza tasto “visualizza profilo”.</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 xml:space="preserve">L’utente </w:t>
            </w:r>
            <w:r>
              <w:t>visualizza la propria area personale</w:t>
            </w:r>
            <w:r w:rsidRPr="0044145B">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L’utente </w:t>
            </w:r>
            <w:r>
              <w:t>non visualizza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1D0EAB" w:rsidRDefault="00D42A76" w:rsidP="00E751B4">
            <w:pPr>
              <w:pStyle w:val="ListParagraph"/>
              <w:numPr>
                <w:ilvl w:val="0"/>
                <w:numId w:val="17"/>
              </w:numPr>
              <w:autoSpaceDN w:val="0"/>
              <w:spacing w:after="320" w:line="300" w:lineRule="auto"/>
              <w:textAlignment w:val="baseline"/>
              <w:rPr>
                <w:rFonts w:cstheme="minorHAnsi"/>
                <w:b/>
              </w:rPr>
            </w:pPr>
            <w:r w:rsidRPr="001D0EAB">
              <w:rPr>
                <w:rFonts w:cstheme="minorHAnsi"/>
                <w:b/>
              </w:rPr>
              <w:t xml:space="preserve"> Utente: </w:t>
            </w:r>
            <w:r>
              <w:t>Clicca sul pulsante area personale</w:t>
            </w:r>
            <w:r w:rsidRPr="001D0EAB">
              <w:t>.</w:t>
            </w:r>
          </w:p>
          <w:p w:rsidR="00D42A76" w:rsidRPr="001D0EAB" w:rsidRDefault="00D42A76" w:rsidP="00E751B4">
            <w:pPr>
              <w:pStyle w:val="ListParagraph"/>
              <w:numPr>
                <w:ilvl w:val="0"/>
                <w:numId w:val="17"/>
              </w:numPr>
              <w:autoSpaceDN w:val="0"/>
              <w:spacing w:after="320" w:line="300" w:lineRule="auto"/>
              <w:textAlignment w:val="baseline"/>
              <w:rPr>
                <w:rFonts w:cstheme="minorHAnsi"/>
                <w:b/>
              </w:rPr>
            </w:pPr>
            <w:r w:rsidRPr="001D0EAB">
              <w:rPr>
                <w:rFonts w:cstheme="minorHAnsi"/>
                <w:b/>
              </w:rPr>
              <w:t xml:space="preserve"> Sistema: </w:t>
            </w:r>
            <w:r>
              <w:t xml:space="preserve">Mostra la pagina </w:t>
            </w:r>
            <w:proofErr w:type="gramStart"/>
            <w:r>
              <w:t>dell’ area</w:t>
            </w:r>
            <w:proofErr w:type="gramEnd"/>
            <w:r>
              <w:t xml:space="preserve"> personale in cui ci sono i vari bottoni con le varie funzioni che può effettuare la piattaforma</w:t>
            </w:r>
            <w:r w:rsidRPr="001D0EAB">
              <w:t>.</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 xml:space="preserve">a mostrare la pagina </w:t>
            </w:r>
            <w:proofErr w:type="gramStart"/>
            <w:r>
              <w:t>dell’ area</w:t>
            </w:r>
            <w:proofErr w:type="gramEnd"/>
            <w:r>
              <w:t xml:space="preserve"> personale.</w:t>
            </w:r>
          </w:p>
          <w:p w:rsidR="00D42A76" w:rsidRPr="001D0EAB" w:rsidRDefault="00D42A76" w:rsidP="00E751B4">
            <w:pPr>
              <w:pStyle w:val="ListParagraph"/>
              <w:numPr>
                <w:ilvl w:val="0"/>
                <w:numId w:val="42"/>
              </w:numPr>
              <w:autoSpaceDN w:val="0"/>
              <w:spacing w:after="320" w:line="300" w:lineRule="auto"/>
              <w:textAlignment w:val="baseline"/>
              <w:rPr>
                <w:rFonts w:cstheme="minorHAnsi"/>
              </w:rPr>
            </w:pPr>
            <w:r w:rsidRPr="00963E30">
              <w:rPr>
                <w:rFonts w:eastAsia="Times New Roman" w:cstheme="minorHAnsi"/>
                <w:b/>
                <w:lang w:eastAsia="it-IT"/>
              </w:rPr>
              <w:lastRenderedPageBreak/>
              <w:t xml:space="preserve">Sistema: </w:t>
            </w:r>
            <w:r w:rsidRPr="00963E30">
              <w:t>Visualizza un messaggio di errore allo studente e lo invita a riprovare più tardi.</w:t>
            </w:r>
          </w:p>
        </w:tc>
      </w:tr>
    </w:tbl>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t>Modifica dei dati personali</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 xml:space="preserve">È interessato a </w:t>
            </w:r>
            <w:r>
              <w:t>modificare i dati personali</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t>Utente loggato.</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t>Essere entrati nella propria area personale.</w:t>
            </w:r>
          </w:p>
          <w:p w:rsidR="00D42A76" w:rsidRPr="00C61601" w:rsidRDefault="00D42A76" w:rsidP="00E751B4">
            <w:pPr>
              <w:pStyle w:val="ListParagraph"/>
              <w:numPr>
                <w:ilvl w:val="0"/>
                <w:numId w:val="8"/>
              </w:numPr>
              <w:pBdr>
                <w:top w:val="nil"/>
                <w:left w:val="nil"/>
                <w:bottom w:val="nil"/>
                <w:right w:val="nil"/>
                <w:between w:val="nil"/>
              </w:pBdr>
              <w:suppressAutoHyphens w:val="0"/>
              <w:spacing w:after="120" w:line="276" w:lineRule="auto"/>
            </w:pPr>
            <w:r>
              <w:t>Visualizza tasto “modifica dati personali”.</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t>Il sistema registra le modifiche apportate.</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t>Il sistema non modifica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1D0EAB" w:rsidRDefault="00D42A76" w:rsidP="00E751B4">
            <w:pPr>
              <w:pStyle w:val="ListParagraph"/>
              <w:numPr>
                <w:ilvl w:val="0"/>
                <w:numId w:val="18"/>
              </w:numPr>
              <w:autoSpaceDN w:val="0"/>
              <w:spacing w:after="320" w:line="300" w:lineRule="auto"/>
              <w:textAlignment w:val="baseline"/>
              <w:rPr>
                <w:rFonts w:cstheme="minorHAnsi"/>
                <w:b/>
              </w:rPr>
            </w:pPr>
            <w:r w:rsidRPr="001D0EAB">
              <w:rPr>
                <w:rFonts w:cstheme="minorHAnsi"/>
                <w:b/>
              </w:rPr>
              <w:t xml:space="preserve"> Utente: </w:t>
            </w:r>
            <w:r w:rsidRPr="001D0EAB">
              <w:t>Vuole modificare i propri dati personali.</w:t>
            </w:r>
          </w:p>
          <w:p w:rsidR="00D42A76" w:rsidRPr="001D0EAB" w:rsidRDefault="00D42A76" w:rsidP="00E751B4">
            <w:pPr>
              <w:pStyle w:val="ListParagraph"/>
              <w:numPr>
                <w:ilvl w:val="0"/>
                <w:numId w:val="15"/>
              </w:numPr>
              <w:autoSpaceDN w:val="0"/>
              <w:spacing w:after="320" w:line="300" w:lineRule="auto"/>
              <w:textAlignment w:val="baseline"/>
              <w:rPr>
                <w:rFonts w:cstheme="minorHAnsi"/>
                <w:b/>
              </w:rPr>
            </w:pPr>
            <w:r w:rsidRPr="00963E30">
              <w:rPr>
                <w:rFonts w:cstheme="minorHAnsi"/>
                <w:b/>
              </w:rPr>
              <w:t xml:space="preserve"> Sistema: </w:t>
            </w:r>
            <w:r>
              <w:t>Mostra tutti i campi del profilo con i propri dati precedenti.</w:t>
            </w:r>
          </w:p>
          <w:p w:rsidR="00D42A76" w:rsidRPr="001D0EAB" w:rsidRDefault="00D42A76" w:rsidP="00E751B4">
            <w:pPr>
              <w:pStyle w:val="ListParagraph"/>
              <w:numPr>
                <w:ilvl w:val="0"/>
                <w:numId w:val="15"/>
              </w:numPr>
              <w:autoSpaceDN w:val="0"/>
              <w:spacing w:after="320" w:line="300" w:lineRule="auto"/>
              <w:textAlignment w:val="baseline"/>
              <w:rPr>
                <w:rFonts w:cstheme="minorHAnsi"/>
                <w:b/>
              </w:rPr>
            </w:pPr>
            <w:r>
              <w:rPr>
                <w:rFonts w:cstheme="minorHAnsi"/>
                <w:b/>
              </w:rPr>
              <w:t xml:space="preserve"> </w:t>
            </w:r>
            <w:r w:rsidRPr="001D0EAB">
              <w:rPr>
                <w:rFonts w:cstheme="minorHAnsi"/>
                <w:b/>
              </w:rPr>
              <w:t xml:space="preserve">Utente: </w:t>
            </w:r>
            <w:r>
              <w:t>Modifica i dati che corrispondono alla realtà</w:t>
            </w:r>
            <w:r w:rsidRPr="001D0EAB">
              <w:t>.</w:t>
            </w:r>
          </w:p>
          <w:p w:rsidR="00D42A76" w:rsidRPr="001D0EAB" w:rsidRDefault="00D42A76" w:rsidP="00E751B4">
            <w:pPr>
              <w:pStyle w:val="ListParagraph"/>
              <w:numPr>
                <w:ilvl w:val="0"/>
                <w:numId w:val="15"/>
              </w:numPr>
              <w:autoSpaceDN w:val="0"/>
              <w:spacing w:after="320" w:line="300" w:lineRule="auto"/>
              <w:textAlignment w:val="baseline"/>
              <w:rPr>
                <w:rFonts w:cstheme="minorHAnsi"/>
                <w:b/>
              </w:rPr>
            </w:pPr>
            <w:r>
              <w:rPr>
                <w:rFonts w:cstheme="minorHAnsi"/>
                <w:b/>
              </w:rPr>
              <w:t xml:space="preserve"> Utente</w:t>
            </w:r>
            <w:r w:rsidRPr="00963E30">
              <w:rPr>
                <w:rFonts w:cstheme="minorHAnsi"/>
                <w:b/>
              </w:rPr>
              <w:t xml:space="preserve">: </w:t>
            </w:r>
            <w:r>
              <w:t>Clicca sul pulsante modifica.</w:t>
            </w:r>
          </w:p>
          <w:p w:rsidR="00D42A76" w:rsidRPr="001D0EAB" w:rsidRDefault="00D42A76" w:rsidP="00E751B4">
            <w:pPr>
              <w:pStyle w:val="ListParagraph"/>
              <w:numPr>
                <w:ilvl w:val="0"/>
                <w:numId w:val="15"/>
              </w:numPr>
              <w:autoSpaceDN w:val="0"/>
              <w:spacing w:after="320" w:line="300" w:lineRule="auto"/>
              <w:textAlignment w:val="baseline"/>
              <w:rPr>
                <w:rFonts w:cstheme="minorHAnsi"/>
                <w:b/>
              </w:rPr>
            </w:pPr>
            <w:r>
              <w:rPr>
                <w:rFonts w:cstheme="minorHAnsi"/>
                <w:b/>
              </w:rPr>
              <w:t xml:space="preserve"> Sistema</w:t>
            </w:r>
            <w:r w:rsidRPr="001D0EAB">
              <w:rPr>
                <w:rFonts w:cstheme="minorHAnsi"/>
                <w:b/>
              </w:rPr>
              <w:t xml:space="preserve">: </w:t>
            </w:r>
            <w:r>
              <w:t>Verifica che tutti i campi siano stati compilati correttamente</w:t>
            </w:r>
            <w:r w:rsidRPr="001D0EAB">
              <w:t>.</w:t>
            </w:r>
          </w:p>
          <w:p w:rsidR="00D42A76" w:rsidRPr="001D0EAB" w:rsidRDefault="00D42A76" w:rsidP="00E751B4">
            <w:pPr>
              <w:pStyle w:val="ListParagraph"/>
              <w:numPr>
                <w:ilvl w:val="0"/>
                <w:numId w:val="15"/>
              </w:numPr>
              <w:autoSpaceDN w:val="0"/>
              <w:spacing w:after="320" w:line="300" w:lineRule="auto"/>
              <w:textAlignment w:val="baseline"/>
              <w:rPr>
                <w:rFonts w:cstheme="minorHAnsi"/>
                <w:b/>
              </w:rPr>
            </w:pPr>
            <w:r>
              <w:rPr>
                <w:rFonts w:cstheme="minorHAnsi"/>
                <w:b/>
              </w:rPr>
              <w:t xml:space="preserve"> </w:t>
            </w:r>
            <w:r w:rsidRPr="00963E30">
              <w:rPr>
                <w:rFonts w:cstheme="minorHAnsi"/>
                <w:b/>
              </w:rPr>
              <w:t xml:space="preserve">Sistema: </w:t>
            </w:r>
            <w:r>
              <w:t>Salva i dati dell’utente.</w:t>
            </w:r>
          </w:p>
          <w:p w:rsidR="00D42A76" w:rsidRPr="001D0EAB" w:rsidRDefault="00D42A76" w:rsidP="00E751B4">
            <w:pPr>
              <w:pStyle w:val="ListParagraph"/>
              <w:numPr>
                <w:ilvl w:val="0"/>
                <w:numId w:val="15"/>
              </w:numPr>
              <w:autoSpaceDN w:val="0"/>
              <w:spacing w:after="320" w:line="300" w:lineRule="auto"/>
              <w:textAlignment w:val="baseline"/>
              <w:rPr>
                <w:rFonts w:cstheme="minorHAnsi"/>
                <w:b/>
              </w:rPr>
            </w:pPr>
            <w:r>
              <w:rPr>
                <w:rFonts w:cstheme="minorHAnsi"/>
                <w:b/>
              </w:rPr>
              <w:t xml:space="preserve"> Sistema</w:t>
            </w:r>
            <w:r w:rsidRPr="001D0EAB">
              <w:rPr>
                <w:rFonts w:cstheme="minorHAnsi"/>
                <w:b/>
              </w:rPr>
              <w:t xml:space="preserve">: </w:t>
            </w:r>
            <w:r>
              <w:t>Mostra una notifica per l’avvenuta modifica</w:t>
            </w:r>
            <w:r w:rsidRPr="001D0EAB">
              <w:t>.</w:t>
            </w:r>
          </w:p>
          <w:p w:rsidR="00D42A76" w:rsidRPr="00963E30" w:rsidRDefault="00D42A76" w:rsidP="00D42A76">
            <w:pPr>
              <w:pStyle w:val="ListParagraph"/>
              <w:ind w:left="1069"/>
              <w:rPr>
                <w:rFonts w:cstheme="minorHAnsi"/>
                <w:b/>
              </w:rPr>
            </w:pPr>
          </w:p>
        </w:tc>
      </w:tr>
      <w:tr w:rsidR="00D42A76" w:rsidRPr="00F2636E" w:rsidTr="00D42A76">
        <w:tc>
          <w:tcPr>
            <w:tcW w:w="9627" w:type="dxa"/>
          </w:tcPr>
          <w:p w:rsidR="00D42A76" w:rsidRDefault="00D42A76" w:rsidP="00D42A76">
            <w:pPr>
              <w:ind w:left="709"/>
            </w:pPr>
            <w:r w:rsidRPr="001E5315">
              <w:rPr>
                <w:b/>
              </w:rPr>
              <w:t xml:space="preserve">I Scenario/Flusso di eventi Alternativo: </w:t>
            </w:r>
            <w:r w:rsidRPr="001E5315">
              <w:t>Qualche campo non è stato compilato oppure è stato compilato in modo errato.</w:t>
            </w:r>
          </w:p>
          <w:p w:rsidR="00D42A76" w:rsidRDefault="00D42A76" w:rsidP="00E751B4">
            <w:pPr>
              <w:pStyle w:val="ListParagraph"/>
              <w:numPr>
                <w:ilvl w:val="0"/>
                <w:numId w:val="19"/>
              </w:numPr>
              <w:autoSpaceDN w:val="0"/>
              <w:spacing w:after="320" w:line="300" w:lineRule="auto"/>
              <w:textAlignment w:val="baseline"/>
            </w:pPr>
            <w:r>
              <w:rPr>
                <w:rFonts w:cstheme="minorHAnsi"/>
                <w:b/>
              </w:rPr>
              <w:t>Sistema</w:t>
            </w:r>
            <w:r w:rsidRPr="001E5315">
              <w:rPr>
                <w:rFonts w:cstheme="minorHAnsi"/>
                <w:b/>
              </w:rPr>
              <w:t xml:space="preserve">: </w:t>
            </w:r>
            <w:r>
              <w:t>Notifica che ci sono dei campi vuoti o incorretti.</w:t>
            </w:r>
          </w:p>
          <w:p w:rsidR="00D42A76" w:rsidRPr="001E5315" w:rsidRDefault="00D42A76" w:rsidP="00E751B4">
            <w:pPr>
              <w:pStyle w:val="ListParagraph"/>
              <w:numPr>
                <w:ilvl w:val="0"/>
                <w:numId w:val="19"/>
              </w:numPr>
              <w:autoSpaceDN w:val="0"/>
              <w:spacing w:after="320" w:line="300" w:lineRule="auto"/>
              <w:textAlignment w:val="baseline"/>
            </w:pPr>
            <w:r>
              <w:rPr>
                <w:rFonts w:cstheme="minorHAnsi"/>
                <w:b/>
              </w:rPr>
              <w:t>Sistema:</w:t>
            </w:r>
            <w:r>
              <w:t xml:space="preserve"> Resta in attesa di una modifica.</w:t>
            </w:r>
          </w:p>
          <w:p w:rsidR="00D42A76" w:rsidRPr="00F2636E" w:rsidRDefault="00D42A76" w:rsidP="00D42A76">
            <w:pPr>
              <w:rPr>
                <w:rFonts w:cstheme="minorHAnsi"/>
                <w:b/>
              </w:rPr>
            </w:pP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modificare i dati.</w:t>
            </w:r>
          </w:p>
          <w:p w:rsidR="00D42A76" w:rsidRPr="00963E30" w:rsidRDefault="00D42A76" w:rsidP="00E751B4">
            <w:pPr>
              <w:pStyle w:val="ListParagraph"/>
              <w:numPr>
                <w:ilvl w:val="0"/>
                <w:numId w:val="41"/>
              </w:numPr>
              <w:autoSpaceDN w:val="0"/>
              <w:spacing w:after="320" w:line="300" w:lineRule="auto"/>
              <w:textAlignment w:val="baseline"/>
              <w:rPr>
                <w:rFonts w:cstheme="minorHAnsi"/>
              </w:rPr>
            </w:pPr>
            <w:r w:rsidRPr="00963E30">
              <w:rPr>
                <w:rFonts w:eastAsia="Times New Roman" w:cstheme="minorHAnsi"/>
                <w:b/>
                <w:lang w:eastAsia="it-IT"/>
              </w:rPr>
              <w:t xml:space="preserve">Sistema: </w:t>
            </w:r>
            <w:r w:rsidRPr="00963E30">
              <w:t>Visualizza un messaggio di errore allo studente e lo invita a riprovare più tardi.</w:t>
            </w:r>
          </w:p>
          <w:p w:rsidR="00D42A76" w:rsidRPr="00815810" w:rsidRDefault="00D42A76" w:rsidP="00E751B4">
            <w:pPr>
              <w:pStyle w:val="ListParagraph"/>
              <w:numPr>
                <w:ilvl w:val="0"/>
                <w:numId w:val="41"/>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ListParagraph"/>
              <w:ind w:left="1080"/>
              <w:rPr>
                <w:b/>
              </w:rPr>
            </w:pPr>
          </w:p>
        </w:tc>
      </w:tr>
    </w:tbl>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t>Visualizzazione andamento tirocini.</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Default="00D42A76" w:rsidP="00D42A76">
            <w:pPr>
              <w:spacing w:after="120"/>
              <w:rPr>
                <w:b/>
              </w:rPr>
            </w:pPr>
            <w:proofErr w:type="gramStart"/>
            <w:r w:rsidRPr="00F2636E">
              <w:rPr>
                <w:rFonts w:cstheme="minorHAnsi"/>
                <w:b/>
              </w:rPr>
              <w:t>Attore</w:t>
            </w:r>
            <w:r>
              <w:rPr>
                <w:rFonts w:cstheme="minorHAnsi"/>
                <w:b/>
              </w:rPr>
              <w:t xml:space="preserve"> :</w:t>
            </w:r>
            <w:proofErr w:type="gramEnd"/>
            <w:r>
              <w:rPr>
                <w:rFonts w:cstheme="minorHAnsi"/>
                <w:b/>
              </w:rPr>
              <w:t xml:space="preserve"> </w:t>
            </w:r>
            <w:r>
              <w:rPr>
                <w:b/>
              </w:rPr>
              <w:t>Professori/Tutor Aziendali/Studenti registrati/Segreteria</w:t>
            </w:r>
          </w:p>
          <w:p w:rsidR="00D42A76" w:rsidRPr="00263899" w:rsidRDefault="00D42A76" w:rsidP="00D42A76">
            <w:pPr>
              <w:spacing w:after="120"/>
              <w:rPr>
                <w:b/>
              </w:rPr>
            </w:pPr>
            <w:r>
              <w:t>Il sistema perfette ai vari attori di poter visualizzare l’andamento dei tirocini.</w:t>
            </w:r>
          </w:p>
          <w:p w:rsidR="00D42A76" w:rsidRPr="00F2636E" w:rsidRDefault="00D42A76" w:rsidP="00D42A76">
            <w:pPr>
              <w:rPr>
                <w:rFonts w:cstheme="minorHAnsi"/>
                <w:i/>
              </w:rPr>
            </w:pP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t>Utente loggato.</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lastRenderedPageBreak/>
              <w:t>Essere entrati nella propria area personale.</w:t>
            </w:r>
          </w:p>
          <w:p w:rsidR="00D42A76" w:rsidRPr="00C61601" w:rsidRDefault="00D42A76" w:rsidP="00E751B4">
            <w:pPr>
              <w:pStyle w:val="ListParagraph"/>
              <w:numPr>
                <w:ilvl w:val="0"/>
                <w:numId w:val="8"/>
              </w:numPr>
              <w:pBdr>
                <w:top w:val="nil"/>
                <w:left w:val="nil"/>
                <w:bottom w:val="nil"/>
                <w:right w:val="nil"/>
                <w:between w:val="nil"/>
              </w:pBdr>
              <w:suppressAutoHyphens w:val="0"/>
              <w:spacing w:after="120" w:line="276" w:lineRule="auto"/>
            </w:pPr>
            <w:r>
              <w:t>Visualizza tasto “Andamento tirocini”.</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t>l’utente visualizza l’andamento degli stessi.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t>Il sistema non fa visualizzare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20"/>
              </w:numPr>
              <w:autoSpaceDN w:val="0"/>
              <w:spacing w:after="320" w:line="300" w:lineRule="auto"/>
              <w:textAlignment w:val="baseline"/>
              <w:rPr>
                <w:rFonts w:cstheme="minorHAnsi"/>
                <w:b/>
              </w:rPr>
            </w:pPr>
            <w:r w:rsidRPr="00880793">
              <w:rPr>
                <w:rFonts w:cstheme="minorHAnsi"/>
                <w:b/>
              </w:rPr>
              <w:t xml:space="preserve"> Utente: </w:t>
            </w:r>
            <w:r>
              <w:t>L’utente vuole visualizzare l’andamento dei tirocini cliccando sul pulsante ad esso associato</w:t>
            </w:r>
            <w:r w:rsidRPr="00880793">
              <w:t>.</w:t>
            </w:r>
          </w:p>
          <w:p w:rsidR="00D42A76" w:rsidRPr="00F46B8E" w:rsidRDefault="00D42A76" w:rsidP="00E751B4">
            <w:pPr>
              <w:pStyle w:val="ListParagraph"/>
              <w:numPr>
                <w:ilvl w:val="0"/>
                <w:numId w:val="20"/>
              </w:numPr>
              <w:autoSpaceDN w:val="0"/>
              <w:spacing w:after="320" w:line="300" w:lineRule="auto"/>
              <w:textAlignment w:val="baseline"/>
              <w:rPr>
                <w:rFonts w:cstheme="minorHAnsi"/>
                <w:b/>
              </w:rPr>
            </w:pPr>
            <w:r w:rsidRPr="00F46B8E">
              <w:rPr>
                <w:rFonts w:cstheme="minorHAnsi"/>
                <w:b/>
              </w:rPr>
              <w:t xml:space="preserve"> Sistema: </w:t>
            </w:r>
            <w:r w:rsidRPr="00F46B8E">
              <w:t>Mostra la lista dei tirocini, dividendoli per “in corso” – “completati”.</w:t>
            </w:r>
          </w:p>
          <w:p w:rsidR="00D42A76" w:rsidRPr="00963E30" w:rsidRDefault="00D42A76" w:rsidP="00D42A76">
            <w:pPr>
              <w:pStyle w:val="ListParagraph"/>
              <w:ind w:left="1069"/>
              <w:rPr>
                <w:rFonts w:cstheme="minorHAnsi"/>
                <w:b/>
              </w:rPr>
            </w:pPr>
          </w:p>
        </w:tc>
      </w:tr>
      <w:tr w:rsidR="00D42A76" w:rsidRPr="00F2636E" w:rsidTr="00D42A76">
        <w:tc>
          <w:tcPr>
            <w:tcW w:w="9627" w:type="dxa"/>
          </w:tcPr>
          <w:p w:rsidR="00D42A76" w:rsidRDefault="00D42A76" w:rsidP="00D42A76">
            <w:pPr>
              <w:ind w:left="709"/>
            </w:pPr>
            <w:r w:rsidRPr="001E5315">
              <w:rPr>
                <w:b/>
              </w:rPr>
              <w:t xml:space="preserve">I Scenario/Flusso di eventi Alternativo: </w:t>
            </w:r>
            <w:r>
              <w:t>Non ci sono tirocini registrati.</w:t>
            </w:r>
          </w:p>
          <w:p w:rsidR="00D42A76" w:rsidRPr="00E83B32" w:rsidRDefault="00D42A76" w:rsidP="00E751B4">
            <w:pPr>
              <w:pStyle w:val="ListParagraph"/>
              <w:numPr>
                <w:ilvl w:val="0"/>
                <w:numId w:val="27"/>
              </w:numPr>
              <w:autoSpaceDN w:val="0"/>
              <w:spacing w:after="320" w:line="300" w:lineRule="auto"/>
              <w:textAlignment w:val="baseline"/>
            </w:pPr>
            <w:r>
              <w:rPr>
                <w:rFonts w:cstheme="minorHAnsi"/>
                <w:b/>
              </w:rPr>
              <w:t>Sistema</w:t>
            </w:r>
            <w:r w:rsidRPr="001E5315">
              <w:rPr>
                <w:rFonts w:cstheme="minorHAnsi"/>
                <w:b/>
              </w:rPr>
              <w:t xml:space="preserve">: </w:t>
            </w:r>
            <w:r>
              <w:t>Notifica che non ci sono tirocini registrati.</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mostrare la lista dei tirocini.</w:t>
            </w:r>
          </w:p>
          <w:p w:rsidR="00D42A76" w:rsidRPr="00F46B8E" w:rsidRDefault="00D42A76" w:rsidP="00E751B4">
            <w:pPr>
              <w:pStyle w:val="ListParagraph"/>
              <w:numPr>
                <w:ilvl w:val="0"/>
                <w:numId w:val="28"/>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F46B8E">
              <w:t>Visualizza un messaggio di errore allo studente e lo invita a riprovare più tardi.</w:t>
            </w:r>
          </w:p>
          <w:p w:rsidR="00D42A76" w:rsidRPr="00E83B32" w:rsidRDefault="00D42A76" w:rsidP="00E751B4">
            <w:pPr>
              <w:pStyle w:val="ListParagraph"/>
              <w:numPr>
                <w:ilvl w:val="0"/>
                <w:numId w:val="28"/>
              </w:numPr>
              <w:autoSpaceDN w:val="0"/>
              <w:spacing w:after="320" w:line="300" w:lineRule="auto"/>
              <w:textAlignment w:val="baseline"/>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pStyle w:val="Heading4"/>
        <w:spacing w:before="360"/>
        <w:rPr>
          <w:i w:val="0"/>
          <w:color w:val="262626" w:themeColor="text1" w:themeTint="D9"/>
        </w:rPr>
      </w:pPr>
      <w:r w:rsidRPr="00D16110">
        <w:rPr>
          <w:i w:val="0"/>
          <w:color w:val="262626" w:themeColor="text1" w:themeTint="D9"/>
        </w:rPr>
        <w:t>UC_</w:t>
      </w:r>
      <w:r>
        <w:rPr>
          <w:i w:val="0"/>
          <w:color w:val="262626" w:themeColor="text1" w:themeTint="D9"/>
        </w:rPr>
        <w:t>GP:</w:t>
      </w:r>
      <w:r w:rsidRPr="00D16110">
        <w:rPr>
          <w:i w:val="0"/>
          <w:color w:val="262626" w:themeColor="text1" w:themeTint="D9"/>
        </w:rPr>
        <w:t xml:space="preserve"> Gestione Professore</w:t>
      </w:r>
    </w:p>
    <w:p w:rsidR="00D42A76" w:rsidRDefault="00D42A76" w:rsidP="00D42A76">
      <w:pPr>
        <w:spacing w:before="120" w:after="0"/>
        <w:jc w:val="center"/>
      </w:pPr>
      <w:r w:rsidRPr="00624A57">
        <w:rPr>
          <w:sz w:val="22"/>
        </w:rPr>
        <w:t>UCD_GP: Gestione Professor</w:t>
      </w:r>
      <w:r>
        <w:rPr>
          <w:sz w:val="22"/>
        </w:rPr>
        <w:t>e</w:t>
      </w:r>
    </w:p>
    <w:p w:rsidR="00D42A76" w:rsidRDefault="00D42A76" w:rsidP="00D42A76">
      <w:pPr>
        <w:spacing w:before="120" w:after="0"/>
        <w:jc w:val="center"/>
      </w:pPr>
      <w:r>
        <w:rPr>
          <w:noProof/>
          <w:lang w:eastAsia="it-IT"/>
        </w:rPr>
        <w:lastRenderedPageBreak/>
        <w:drawing>
          <wp:inline distT="0" distB="0" distL="0" distR="0" wp14:anchorId="2B472234" wp14:editId="62F7DC1C">
            <wp:extent cx="4885991" cy="5896800"/>
            <wp:effectExtent l="19050" t="19050" r="10160" b="279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5991" cy="5896800"/>
                    </a:xfrm>
                    <a:prstGeom prst="rect">
                      <a:avLst/>
                    </a:prstGeom>
                    <a:noFill/>
                    <a:ln>
                      <a:solidFill>
                        <a:schemeClr val="tx1"/>
                      </a:solidFill>
                    </a:ln>
                  </pic:spPr>
                </pic:pic>
              </a:graphicData>
            </a:graphic>
          </wp:inline>
        </w:drawing>
      </w:r>
    </w:p>
    <w:p w:rsidR="00D42A76" w:rsidRDefault="00D42A76" w:rsidP="00D42A76">
      <w:pPr>
        <w:spacing w:before="120" w:after="0"/>
        <w:jc w:val="cente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624A57">
              <w:t>Modifica pagina personale</w:t>
            </w:r>
            <w:r>
              <w:t>.</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624A57">
              <w:t xml:space="preserve">Il sistema permette a Professori </w:t>
            </w:r>
            <w:r>
              <w:t>registrati</w:t>
            </w:r>
            <w:r w:rsidRPr="00624A57">
              <w:t xml:space="preserve"> alla piattaforma e di poter modificare la propria pagina personale.</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624A57" w:rsidRDefault="00D42A76" w:rsidP="00E751B4">
            <w:pPr>
              <w:numPr>
                <w:ilvl w:val="0"/>
                <w:numId w:val="4"/>
              </w:numPr>
              <w:pBdr>
                <w:top w:val="nil"/>
                <w:left w:val="nil"/>
                <w:bottom w:val="nil"/>
                <w:right w:val="nil"/>
                <w:between w:val="nil"/>
              </w:pBdr>
              <w:suppressAutoHyphens w:val="0"/>
              <w:spacing w:after="120" w:line="276" w:lineRule="auto"/>
              <w:contextualSpacing/>
            </w:pPr>
            <w:r w:rsidRPr="00624A57">
              <w:t>Utente deve essere loggato</w:t>
            </w:r>
          </w:p>
          <w:p w:rsidR="00D42A76" w:rsidRPr="00517E86"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624A57">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624A57">
              <w:t>Visualizzare il comando modifica profilo</w:t>
            </w:r>
            <w:r w:rsidRPr="00F2636E">
              <w:rPr>
                <w:rFonts w:cstheme="minorHAnsi"/>
              </w:rPr>
              <w:t xml:space="preserve"> </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624A57">
              <w:t>Il profilo è stato modificato con successo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624A57">
              <w:t>Non è stato possibile modificare il profilo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Vuole modificare la propria pagina personale</w:t>
            </w:r>
            <w:r w:rsidRPr="00880793">
              <w:t>.</w:t>
            </w:r>
          </w:p>
          <w:p w:rsidR="00D42A76" w:rsidRPr="00F46B8E" w:rsidRDefault="00D42A76" w:rsidP="00E751B4">
            <w:pPr>
              <w:pStyle w:val="ListParagraph"/>
              <w:numPr>
                <w:ilvl w:val="0"/>
                <w:numId w:val="25"/>
              </w:numPr>
              <w:autoSpaceDN w:val="0"/>
              <w:spacing w:after="320" w:line="300" w:lineRule="auto"/>
              <w:textAlignment w:val="baseline"/>
              <w:rPr>
                <w:rFonts w:cstheme="minorHAnsi"/>
                <w:b/>
              </w:rPr>
            </w:pPr>
            <w:r w:rsidRPr="00F46B8E">
              <w:rPr>
                <w:rFonts w:cstheme="minorHAnsi"/>
                <w:b/>
              </w:rPr>
              <w:t>Sistema:</w:t>
            </w:r>
            <w:r w:rsidRPr="00624A57">
              <w:t xml:space="preserve"> Mostra la pagina con tutte le informazioni personali</w:t>
            </w:r>
            <w:r w:rsidRPr="00F46B8E">
              <w:t>.</w:t>
            </w:r>
          </w:p>
          <w:p w:rsidR="00D42A76" w:rsidRPr="00880793" w:rsidRDefault="00D42A76" w:rsidP="00E751B4">
            <w:pPr>
              <w:pStyle w:val="ListParagraph"/>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Clicca sul bottone “modifica dati”</w:t>
            </w:r>
            <w:r>
              <w:t>.</w:t>
            </w:r>
          </w:p>
          <w:p w:rsidR="00D42A76" w:rsidRPr="00F46B8E" w:rsidRDefault="00D42A76" w:rsidP="00E751B4">
            <w:pPr>
              <w:pStyle w:val="ListParagraph"/>
              <w:numPr>
                <w:ilvl w:val="0"/>
                <w:numId w:val="25"/>
              </w:numPr>
              <w:autoSpaceDN w:val="0"/>
              <w:spacing w:after="320" w:line="300" w:lineRule="auto"/>
              <w:textAlignment w:val="baseline"/>
              <w:rPr>
                <w:rFonts w:cstheme="minorHAnsi"/>
                <w:b/>
              </w:rPr>
            </w:pPr>
            <w:r w:rsidRPr="00F46B8E">
              <w:rPr>
                <w:rFonts w:cstheme="minorHAnsi"/>
                <w:b/>
              </w:rPr>
              <w:lastRenderedPageBreak/>
              <w:t>Sistema:</w:t>
            </w:r>
            <w:r w:rsidRPr="00624A57">
              <w:t xml:space="preserve"> Mostra i dati personali modificabili e non</w:t>
            </w:r>
            <w:r w:rsidRPr="00F46B8E">
              <w:t>.</w:t>
            </w:r>
          </w:p>
          <w:p w:rsidR="00D42A76" w:rsidRPr="00880793" w:rsidRDefault="00D42A76" w:rsidP="00E751B4">
            <w:pPr>
              <w:pStyle w:val="ListParagraph"/>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Modifica i dati che vuole</w:t>
            </w:r>
            <w:r>
              <w:t>.</w:t>
            </w:r>
          </w:p>
          <w:p w:rsidR="00D42A76" w:rsidRPr="00F46B8E" w:rsidRDefault="00D42A76" w:rsidP="00E751B4">
            <w:pPr>
              <w:pStyle w:val="ListParagraph"/>
              <w:numPr>
                <w:ilvl w:val="0"/>
                <w:numId w:val="25"/>
              </w:numPr>
              <w:autoSpaceDN w:val="0"/>
              <w:spacing w:after="320" w:line="300" w:lineRule="auto"/>
              <w:textAlignment w:val="baseline"/>
              <w:rPr>
                <w:rFonts w:cstheme="minorHAnsi"/>
                <w:b/>
              </w:rPr>
            </w:pPr>
            <w:r w:rsidRPr="00F46B8E">
              <w:rPr>
                <w:rFonts w:cstheme="minorHAnsi"/>
                <w:b/>
              </w:rPr>
              <w:t xml:space="preserve">Sistema: </w:t>
            </w:r>
            <w:r w:rsidRPr="00624A57">
              <w:t>Verifica che tutti i campi sono stati compilati in modo giusto</w:t>
            </w:r>
            <w:r>
              <w:t>.</w:t>
            </w:r>
          </w:p>
          <w:p w:rsidR="00D42A76" w:rsidRPr="00517E86" w:rsidRDefault="00D42A76" w:rsidP="00E751B4">
            <w:pPr>
              <w:pStyle w:val="ListParagraph"/>
              <w:numPr>
                <w:ilvl w:val="0"/>
                <w:numId w:val="25"/>
              </w:numPr>
              <w:autoSpaceDN w:val="0"/>
              <w:spacing w:after="320" w:line="300" w:lineRule="auto"/>
              <w:textAlignment w:val="baseline"/>
              <w:rPr>
                <w:rFonts w:cstheme="minorHAnsi"/>
                <w:b/>
              </w:rPr>
            </w:pPr>
            <w:r w:rsidRPr="00F46B8E">
              <w:rPr>
                <w:rFonts w:cstheme="minorHAnsi"/>
                <w:b/>
              </w:rPr>
              <w:t xml:space="preserve">Sistema: </w:t>
            </w:r>
            <w:r w:rsidRPr="00624A57">
              <w:t>Salva i dati dell’utente e mostra un messaggio di successo.</w:t>
            </w:r>
          </w:p>
        </w:tc>
      </w:tr>
      <w:tr w:rsidR="00D42A76" w:rsidRPr="00F2636E" w:rsidTr="00D42A76">
        <w:tc>
          <w:tcPr>
            <w:tcW w:w="9627" w:type="dxa"/>
          </w:tcPr>
          <w:p w:rsidR="00D42A76" w:rsidRDefault="00D42A76" w:rsidP="00D42A76">
            <w:r w:rsidRPr="00263899">
              <w:rPr>
                <w:b/>
              </w:rPr>
              <w:lastRenderedPageBreak/>
              <w:t>I Scenario/Flusso di eventi di ERRORE:</w:t>
            </w:r>
            <w:r w:rsidRPr="00624A57">
              <w:t xml:space="preserve"> Il sistema non riesce a effettuare l’aggiornamento del</w:t>
            </w:r>
            <w:r>
              <w:t xml:space="preserve"> profilo personale.</w:t>
            </w:r>
          </w:p>
          <w:p w:rsidR="00D42A76" w:rsidRPr="00F46B8E" w:rsidRDefault="00D42A76" w:rsidP="00E751B4">
            <w:pPr>
              <w:pStyle w:val="ListParagraph"/>
              <w:numPr>
                <w:ilvl w:val="0"/>
                <w:numId w:val="26"/>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815810" w:rsidRDefault="00D42A76" w:rsidP="00E751B4">
            <w:pPr>
              <w:pStyle w:val="ListParagraph"/>
              <w:numPr>
                <w:ilvl w:val="0"/>
                <w:numId w:val="26"/>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ListParagraph"/>
              <w:ind w:left="1080"/>
              <w:rPr>
                <w:b/>
              </w:rPr>
            </w:pPr>
          </w:p>
        </w:tc>
      </w:tr>
    </w:tbl>
    <w:p w:rsidR="00D42A76" w:rsidRDefault="00D42A76" w:rsidP="00D42A76">
      <w:pPr>
        <w:spacing w:before="120" w:after="0"/>
        <w:jc w:val="cente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Modifica ore di tirocinio</w:t>
            </w:r>
            <w:r>
              <w:t>.</w:t>
            </w:r>
          </w:p>
          <w:p w:rsidR="00D42A76" w:rsidRPr="00F2636E" w:rsidRDefault="00D42A76" w:rsidP="00D42A76">
            <w:pPr>
              <w:rPr>
                <w:rFonts w:cstheme="minorHAnsi"/>
                <w:b/>
                <w:i/>
              </w:rPr>
            </w:pPr>
            <w:r>
              <w:rPr>
                <w:rFonts w:cstheme="minorHAnsi"/>
                <w:b/>
              </w:rPr>
              <w:t>Autore:</w:t>
            </w:r>
            <w:r>
              <w:rPr>
                <w:b/>
              </w:rPr>
              <w:t xml:space="preserve"> </w:t>
            </w:r>
            <w:r>
              <w:t>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44145B">
              <w:t>Il sistema permette ai Professori di poter aggiornare le ore di tirocinio effettuate dallo studente</w:t>
            </w:r>
            <w:r w:rsidRPr="00624A57">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aggiorna ore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Le ore di tirocinio sono state aggiornate</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aggiornare le ore di tirocinio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Vuole aggiornare le ore di tirocinio</w:t>
            </w:r>
            <w:r w:rsidRPr="00880793">
              <w:t>.</w:t>
            </w:r>
          </w:p>
          <w:p w:rsidR="00D42A76" w:rsidRPr="00F46B8E" w:rsidRDefault="00D42A76" w:rsidP="00E751B4">
            <w:pPr>
              <w:pStyle w:val="ListParagraph"/>
              <w:numPr>
                <w:ilvl w:val="0"/>
                <w:numId w:val="29"/>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tutte le</w:t>
            </w:r>
            <w:r>
              <w:t xml:space="preserve"> informazioni dei suoi studenti</w:t>
            </w:r>
            <w:r w:rsidRPr="00F46B8E">
              <w:t>.</w:t>
            </w:r>
          </w:p>
          <w:p w:rsidR="00D42A76" w:rsidRPr="00880793" w:rsidRDefault="00D42A76" w:rsidP="00E751B4">
            <w:pPr>
              <w:pStyle w:val="ListParagraph"/>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w:t>
            </w:r>
            <w:r>
              <w:rPr>
                <w:rFonts w:cstheme="minorHAnsi"/>
                <w:b/>
              </w:rPr>
              <w:t xml:space="preserve"> </w:t>
            </w:r>
            <w:r w:rsidRPr="0044145B">
              <w:t>Clicca sul bottone “modifica ore”</w:t>
            </w:r>
            <w:r>
              <w:t>.</w:t>
            </w:r>
          </w:p>
          <w:p w:rsidR="00D42A76" w:rsidRPr="00F46B8E" w:rsidRDefault="00D42A76" w:rsidP="00E751B4">
            <w:pPr>
              <w:pStyle w:val="ListParagraph"/>
              <w:numPr>
                <w:ilvl w:val="0"/>
                <w:numId w:val="29"/>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il campo editabile aggiorna ore</w:t>
            </w:r>
            <w:r>
              <w:t xml:space="preserve"> con un campo di testo numerico</w:t>
            </w:r>
            <w:r w:rsidRPr="00F46B8E">
              <w:t>.</w:t>
            </w:r>
          </w:p>
          <w:p w:rsidR="00D42A76" w:rsidRPr="00880793" w:rsidRDefault="00D42A76" w:rsidP="00E751B4">
            <w:pPr>
              <w:pStyle w:val="ListParagraph"/>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Aggiorna le ore</w:t>
            </w:r>
            <w:r>
              <w:t>.</w:t>
            </w:r>
          </w:p>
          <w:p w:rsidR="00D42A76" w:rsidRPr="00F46B8E" w:rsidRDefault="00D42A76" w:rsidP="00E751B4">
            <w:pPr>
              <w:pStyle w:val="ListParagraph"/>
              <w:numPr>
                <w:ilvl w:val="0"/>
                <w:numId w:val="29"/>
              </w:numPr>
              <w:autoSpaceDN w:val="0"/>
              <w:spacing w:after="320" w:line="300" w:lineRule="auto"/>
              <w:textAlignment w:val="baseline"/>
              <w:rPr>
                <w:rFonts w:cstheme="minorHAnsi"/>
                <w:b/>
              </w:rPr>
            </w:pPr>
            <w:r w:rsidRPr="00F46B8E">
              <w:rPr>
                <w:rFonts w:cstheme="minorHAnsi"/>
                <w:b/>
              </w:rPr>
              <w:t xml:space="preserve">Sistema: </w:t>
            </w:r>
            <w:r w:rsidRPr="0044145B">
              <w:t>Verifica che il campo sia un numero maggiore del precedente</w:t>
            </w:r>
            <w:r>
              <w:t>.</w:t>
            </w:r>
          </w:p>
          <w:p w:rsidR="00D42A76" w:rsidRPr="00517E86" w:rsidRDefault="00D42A76" w:rsidP="00E751B4">
            <w:pPr>
              <w:pStyle w:val="ListParagraph"/>
              <w:numPr>
                <w:ilvl w:val="0"/>
                <w:numId w:val="29"/>
              </w:numPr>
              <w:autoSpaceDN w:val="0"/>
              <w:spacing w:after="320" w:line="300" w:lineRule="auto"/>
              <w:textAlignment w:val="baseline"/>
              <w:rPr>
                <w:rFonts w:cstheme="minorHAnsi"/>
                <w:b/>
              </w:rPr>
            </w:pPr>
            <w:r w:rsidRPr="00F46B8E">
              <w:rPr>
                <w:rFonts w:cstheme="minorHAnsi"/>
                <w:b/>
              </w:rPr>
              <w:t xml:space="preserve">Sistema: </w:t>
            </w:r>
            <w:r w:rsidRPr="0044145B">
              <w:t>Aggiorna le ore e mostra un messaggio di successo</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campo è vuoto oppure non corrisponde ai requisiti del campo</w:t>
            </w:r>
            <w:r>
              <w:t>.</w:t>
            </w:r>
          </w:p>
          <w:p w:rsidR="00D42A76" w:rsidRPr="00F46B8E" w:rsidRDefault="00D42A76" w:rsidP="00E751B4">
            <w:pPr>
              <w:pStyle w:val="ListParagraph"/>
              <w:numPr>
                <w:ilvl w:val="0"/>
                <w:numId w:val="30"/>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ListParagraph"/>
              <w:numPr>
                <w:ilvl w:val="0"/>
                <w:numId w:val="30"/>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jc w:val="cente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Visualizzazione degli studenti che effettuano la domanda di tirocinio</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44145B">
              <w:t>Il sistema dovrà permettere ai Professori registrati alla piattaforma la visualizzazione degli studenti che effettuano la domanda di tirocinio</w:t>
            </w:r>
            <w:r w:rsidRPr="00624A57">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domanda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rsidRPr="0044145B">
              <w:t>Visualizzazione domanda di tirocinio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visualizzare domanda di tirocinio</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31"/>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Vuole visualizzare tutti gli studenti che hanno fatto la domanda di tirocinio</w:t>
            </w:r>
            <w:r w:rsidRPr="00880793">
              <w:t>.</w:t>
            </w:r>
          </w:p>
          <w:p w:rsidR="00D42A76" w:rsidRPr="00E83B32" w:rsidRDefault="00D42A76" w:rsidP="00E751B4">
            <w:pPr>
              <w:pStyle w:val="ListParagraph"/>
              <w:numPr>
                <w:ilvl w:val="0"/>
                <w:numId w:val="31"/>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tutti gli studenti che hanno fatto la domanda di tirocinio riferita al determinato professore</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Errore visualizzazione domanda di tirocinio</w:t>
            </w:r>
            <w:r>
              <w:t>.</w:t>
            </w:r>
          </w:p>
          <w:p w:rsidR="00D42A76" w:rsidRPr="00F46B8E" w:rsidRDefault="00D42A76" w:rsidP="00E751B4">
            <w:pPr>
              <w:pStyle w:val="ListParagraph"/>
              <w:numPr>
                <w:ilvl w:val="0"/>
                <w:numId w:val="32"/>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ListParagraph"/>
              <w:numPr>
                <w:ilvl w:val="0"/>
                <w:numId w:val="32"/>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jc w:val="cente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Invio della risposta della domanda di tirocinio</w:t>
            </w:r>
          </w:p>
          <w:p w:rsidR="00D42A76" w:rsidRPr="00F2636E" w:rsidRDefault="00D42A76" w:rsidP="00D42A76">
            <w:pPr>
              <w:rPr>
                <w:rFonts w:cstheme="minorHAnsi"/>
                <w:b/>
                <w:i/>
              </w:rPr>
            </w:pPr>
            <w:r>
              <w:rPr>
                <w:rFonts w:cstheme="minorHAnsi"/>
                <w:b/>
              </w:rPr>
              <w:t>Autore:</w:t>
            </w:r>
            <w:r>
              <w:rPr>
                <w:b/>
              </w:rPr>
              <w:t xml:space="preserve"> </w:t>
            </w:r>
            <w:r>
              <w:t xml:space="preserve">Andrea </w:t>
            </w:r>
            <w:proofErr w:type="spellStart"/>
            <w:r>
              <w:t>Iannaccone</w:t>
            </w:r>
            <w:proofErr w:type="spellEnd"/>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spacing w:after="240"/>
              <w:rPr>
                <w:rFonts w:cstheme="minorHAnsi"/>
                <w:i/>
              </w:rPr>
            </w:pPr>
            <w:r w:rsidRPr="0044145B">
              <w:t>Il sistema dovrà permettere ai Professori registrati alla piattaforma di poter rispondere con esito negativo o positivo alla domanda di tirocinio</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t>Visualizzare pagina per la visualizzazione delle domande di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Visualizzazione domanda di tirocinio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visualizzare domanda di tirocinio</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33"/>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Clicca sul bottone “accetta domanda” se non è stata già accettata</w:t>
            </w:r>
            <w:r w:rsidRPr="00880793">
              <w:t>.</w:t>
            </w:r>
          </w:p>
          <w:p w:rsidR="00D42A76" w:rsidRDefault="00D42A76" w:rsidP="00E751B4">
            <w:pPr>
              <w:pStyle w:val="ListParagraph"/>
              <w:numPr>
                <w:ilvl w:val="0"/>
                <w:numId w:val="33"/>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Accetta la domanda e invia un’e-mail di notifica allo studente di quella domanda.</w:t>
            </w:r>
            <w:r w:rsidRPr="00F46B8E">
              <w:rPr>
                <w:rFonts w:cstheme="minorHAnsi"/>
                <w:b/>
              </w:rPr>
              <w:t xml:space="preserve"> </w:t>
            </w:r>
          </w:p>
          <w:p w:rsidR="00D42A76" w:rsidRPr="00E83B32" w:rsidRDefault="00D42A76" w:rsidP="00E751B4">
            <w:pPr>
              <w:pStyle w:val="ListParagraph"/>
              <w:numPr>
                <w:ilvl w:val="0"/>
                <w:numId w:val="33"/>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Visualizza un messaggio di successo.</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La domanda è stata già accettata</w:t>
            </w:r>
          </w:p>
          <w:p w:rsidR="00D42A76" w:rsidRPr="00F2636E" w:rsidRDefault="00D42A76" w:rsidP="00E751B4">
            <w:pPr>
              <w:pStyle w:val="ListParagraph"/>
              <w:numPr>
                <w:ilvl w:val="0"/>
                <w:numId w:val="34"/>
              </w:numPr>
              <w:autoSpaceDN w:val="0"/>
              <w:spacing w:after="320" w:line="300" w:lineRule="auto"/>
              <w:textAlignment w:val="baseline"/>
              <w:rPr>
                <w:rFonts w:cstheme="minorHAnsi"/>
                <w:b/>
              </w:rPr>
            </w:pPr>
            <w:r w:rsidRPr="00F46B8E">
              <w:rPr>
                <w:rFonts w:eastAsia="Times New Roman" w:cstheme="minorHAnsi"/>
                <w:b/>
                <w:lang w:eastAsia="it-IT"/>
              </w:rPr>
              <w:t xml:space="preserve">Sistema: </w:t>
            </w:r>
            <w:r w:rsidRPr="0044145B">
              <w:t>Mostra il campo dello stato in già accettata e non è possibile accettarla di nuovo</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Errore visualizzazione domanda di tirocinio</w:t>
            </w:r>
            <w:r>
              <w:t>.</w:t>
            </w:r>
          </w:p>
          <w:p w:rsidR="00D42A76" w:rsidRPr="00F46B8E" w:rsidRDefault="00D42A76" w:rsidP="00E751B4">
            <w:pPr>
              <w:pStyle w:val="ListParagraph"/>
              <w:numPr>
                <w:ilvl w:val="0"/>
                <w:numId w:val="40"/>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ListParagraph"/>
              <w:numPr>
                <w:ilvl w:val="0"/>
                <w:numId w:val="40"/>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pStyle w:val="Heading4"/>
        <w:rPr>
          <w:i w:val="0"/>
          <w:color w:val="262626" w:themeColor="text1" w:themeTint="D9"/>
        </w:rPr>
      </w:pPr>
      <w:r w:rsidRPr="00D16110">
        <w:rPr>
          <w:i w:val="0"/>
          <w:color w:val="262626" w:themeColor="text1" w:themeTint="D9"/>
        </w:rPr>
        <w:t>UC_</w:t>
      </w:r>
      <w:r>
        <w:rPr>
          <w:i w:val="0"/>
          <w:color w:val="262626" w:themeColor="text1" w:themeTint="D9"/>
        </w:rPr>
        <w:t>GTA:</w:t>
      </w:r>
      <w:r w:rsidRPr="00D16110">
        <w:rPr>
          <w:i w:val="0"/>
          <w:color w:val="262626" w:themeColor="text1" w:themeTint="D9"/>
        </w:rPr>
        <w:t xml:space="preserve"> Gestione Tutor aziendale</w:t>
      </w:r>
    </w:p>
    <w:p w:rsidR="00D42A76" w:rsidRDefault="00D42A76" w:rsidP="00D42A76">
      <w:pPr>
        <w:spacing w:before="120" w:after="0"/>
        <w:jc w:val="center"/>
      </w:pPr>
      <w:r>
        <w:t>UCD_GTA: Gestione Tutor aziendale</w:t>
      </w:r>
    </w:p>
    <w:p w:rsidR="00D42A76" w:rsidRPr="0028433F" w:rsidRDefault="00D42A76" w:rsidP="00D42A76">
      <w:pPr>
        <w:spacing w:before="120" w:after="0"/>
        <w:jc w:val="center"/>
      </w:pPr>
      <w:r>
        <w:rPr>
          <w:noProof/>
          <w:lang w:eastAsia="it-IT"/>
        </w:rPr>
        <w:drawing>
          <wp:inline distT="0" distB="0" distL="0" distR="0" wp14:anchorId="59C4195A" wp14:editId="530D8336">
            <wp:extent cx="4804012" cy="5006975"/>
            <wp:effectExtent l="19050" t="19050" r="15875" b="222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4715" cy="5018130"/>
                    </a:xfrm>
                    <a:prstGeom prst="rect">
                      <a:avLst/>
                    </a:prstGeom>
                    <a:noFill/>
                    <a:ln>
                      <a:solidFill>
                        <a:schemeClr val="tx1"/>
                      </a:solidFill>
                    </a:ln>
                  </pic:spPr>
                </pic:pic>
              </a:graphicData>
            </a:graphic>
          </wp:inline>
        </w:drawing>
      </w:r>
    </w:p>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lastRenderedPageBreak/>
              <w:t xml:space="preserve">Caso d’uso: </w:t>
            </w:r>
            <w:r w:rsidRPr="0044145B">
              <w:t>Modifica pagina personale</w:t>
            </w:r>
            <w:r>
              <w:t>.</w:t>
            </w:r>
          </w:p>
          <w:p w:rsidR="00D42A76" w:rsidRPr="00F2636E" w:rsidRDefault="00D42A76" w:rsidP="00D42A76">
            <w:pPr>
              <w:rPr>
                <w:rFonts w:cstheme="minorHAnsi"/>
                <w:b/>
                <w:i/>
              </w:rPr>
            </w:pPr>
            <w:r>
              <w:rPr>
                <w:rFonts w:cstheme="minorHAnsi"/>
                <w:b/>
              </w:rPr>
              <w:t>Autore:</w:t>
            </w:r>
            <w:r>
              <w:rPr>
                <w:b/>
              </w:rPr>
              <w:t xml:space="preserve"> </w:t>
            </w:r>
            <w:r>
              <w:t>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sidRPr="0044145B">
              <w:rPr>
                <w:b/>
              </w:rPr>
              <w:t>Tutor Aziendale</w:t>
            </w:r>
          </w:p>
          <w:p w:rsidR="00D42A76" w:rsidRPr="00F2636E" w:rsidRDefault="00D42A76" w:rsidP="00D42A76">
            <w:pPr>
              <w:spacing w:after="240"/>
              <w:rPr>
                <w:rFonts w:cstheme="minorHAnsi"/>
                <w:i/>
              </w:rPr>
            </w:pPr>
            <w:r w:rsidRPr="0044145B">
              <w:t>Il sistema dovrà permettere ai Tutor aziendali registrati alla piattaforma di poter modificare la propria pagina personale</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visualizzare il pulsante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Modifica Pagina Personale</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La pagina personale è stata modificata</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La pagina da un messaggio di </w:t>
            </w:r>
            <w:r>
              <w:t>errore: “modifica non riuscita”</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aziendale logga sulla piattaforma e vuole modificare la sua pagina personale.</w:t>
            </w:r>
          </w:p>
          <w:p w:rsidR="00D42A76" w:rsidRDefault="00D42A76" w:rsidP="00E751B4">
            <w:pPr>
              <w:pStyle w:val="ListParagraph"/>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mostra un pulsante “mostra area personale”.</w:t>
            </w:r>
            <w:r w:rsidRPr="00F46B8E">
              <w:rPr>
                <w:rFonts w:cstheme="minorHAnsi"/>
                <w:b/>
              </w:rPr>
              <w:t xml:space="preserve"> </w:t>
            </w:r>
          </w:p>
          <w:p w:rsidR="00D42A76" w:rsidRPr="0039019D" w:rsidRDefault="00D42A76" w:rsidP="00E751B4">
            <w:pPr>
              <w:pStyle w:val="ListParagraph"/>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clicca sul pulsante “mostra area personale”.</w:t>
            </w:r>
          </w:p>
          <w:p w:rsidR="00D42A76" w:rsidRDefault="00D42A76" w:rsidP="00E751B4">
            <w:pPr>
              <w:pStyle w:val="ListParagraph"/>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mostra varie opzioni, tra cui anche “Modifica Pagina personale”.</w:t>
            </w:r>
            <w:r>
              <w:rPr>
                <w:rFonts w:cstheme="minorHAnsi"/>
                <w:b/>
              </w:rPr>
              <w:t xml:space="preserve"> </w:t>
            </w:r>
          </w:p>
          <w:p w:rsidR="00D42A76" w:rsidRPr="00880793" w:rsidRDefault="00D42A76" w:rsidP="00E751B4">
            <w:pPr>
              <w:pStyle w:val="ListParagraph"/>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aziendale clicca sul pulsante “Modifica Pagina personale”.</w:t>
            </w:r>
          </w:p>
          <w:p w:rsidR="00D42A76" w:rsidRDefault="00D42A76" w:rsidP="00E751B4">
            <w:pPr>
              <w:pStyle w:val="ListParagraph"/>
              <w:numPr>
                <w:ilvl w:val="0"/>
                <w:numId w:val="35"/>
              </w:numPr>
              <w:autoSpaceDN w:val="0"/>
              <w:spacing w:after="320" w:line="300" w:lineRule="auto"/>
              <w:textAlignment w:val="baseline"/>
              <w:rPr>
                <w:rFonts w:cstheme="minorHAnsi"/>
                <w:b/>
              </w:rPr>
            </w:pPr>
            <w:r w:rsidRPr="00F46B8E">
              <w:rPr>
                <w:rFonts w:cstheme="minorHAnsi"/>
                <w:b/>
              </w:rPr>
              <w:t>Sistema:</w:t>
            </w:r>
            <w:r w:rsidRPr="0044145B">
              <w:t xml:space="preserve"> Il sistema mostra un editor di testo contenente le vecchie informazioni del tutor aziendale. Sotto all’editor di testo sono posti due pulsanti: “Conferma Modifica” - “Annulla”.</w:t>
            </w:r>
            <w:r w:rsidRPr="00F46B8E">
              <w:rPr>
                <w:rFonts w:cstheme="minorHAnsi"/>
                <w:b/>
              </w:rPr>
              <w:t xml:space="preserve"> </w:t>
            </w:r>
          </w:p>
          <w:p w:rsidR="00D42A76" w:rsidRPr="0039019D" w:rsidRDefault="00D42A76" w:rsidP="00E751B4">
            <w:pPr>
              <w:pStyle w:val="ListParagraph"/>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dopo aver modificato il testo, clicca sul pulsante “Conferma Modifica”.</w:t>
            </w:r>
          </w:p>
          <w:p w:rsidR="00D42A76" w:rsidRPr="00E83B32" w:rsidRDefault="00D42A76" w:rsidP="00E751B4">
            <w:pPr>
              <w:pStyle w:val="ListParagraph"/>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modifica con successo le credenziali del Tutor mostrando una schermata: “Modifica avvenuta con successo”.</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Il tutor aziendale ha sbagliato a modificare il testo</w:t>
            </w:r>
          </w:p>
          <w:p w:rsidR="00D42A76" w:rsidRPr="0039019D" w:rsidRDefault="00D42A76" w:rsidP="00E751B4">
            <w:pPr>
              <w:pStyle w:val="ListParagraph"/>
              <w:numPr>
                <w:ilvl w:val="0"/>
                <w:numId w:val="36"/>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Clicca sul pulsante annulla</w:t>
            </w:r>
          </w:p>
          <w:p w:rsidR="00D42A76" w:rsidRPr="00F2636E" w:rsidRDefault="00D42A76" w:rsidP="00E751B4">
            <w:pPr>
              <w:pStyle w:val="ListParagraph"/>
              <w:numPr>
                <w:ilvl w:val="0"/>
                <w:numId w:val="36"/>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non apporta nessuna modifica</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Pr="00F46B8E" w:rsidRDefault="00D42A76" w:rsidP="00E751B4">
            <w:pPr>
              <w:pStyle w:val="ListParagraph"/>
              <w:numPr>
                <w:ilvl w:val="0"/>
                <w:numId w:val="37"/>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44145B">
              <w:t>Visualizza un messaggio di errore al Tutor e lo invita a riprovare più tardi.</w:t>
            </w:r>
          </w:p>
          <w:p w:rsidR="00D42A76" w:rsidRPr="00E83B32" w:rsidRDefault="00D42A76" w:rsidP="00E751B4">
            <w:pPr>
              <w:pStyle w:val="ListParagraph"/>
              <w:numPr>
                <w:ilvl w:val="0"/>
                <w:numId w:val="37"/>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jc w:val="cente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pPr>
              <w:rPr>
                <w:rFonts w:cstheme="minorHAnsi"/>
                <w:b/>
              </w:rPr>
            </w:pPr>
            <w:r w:rsidRPr="00F2636E">
              <w:rPr>
                <w:rFonts w:cstheme="minorHAnsi"/>
                <w:b/>
              </w:rPr>
              <w:t xml:space="preserve">Caso d’uso: </w:t>
            </w:r>
            <w:r w:rsidRPr="0044145B">
              <w:t>Modifica ore di tirocinio</w:t>
            </w:r>
            <w:r>
              <w:rPr>
                <w:rFonts w:cstheme="minorHAnsi"/>
                <w:b/>
              </w:rPr>
              <w:t xml:space="preserve"> </w:t>
            </w:r>
          </w:p>
          <w:p w:rsidR="00D42A76" w:rsidRPr="00F2636E" w:rsidRDefault="00D42A76" w:rsidP="00D42A76">
            <w:pPr>
              <w:rPr>
                <w:rFonts w:cstheme="minorHAnsi"/>
                <w:b/>
                <w:i/>
              </w:rPr>
            </w:pPr>
            <w:r>
              <w:rPr>
                <w:rFonts w:cstheme="minorHAnsi"/>
                <w:b/>
              </w:rPr>
              <w:t>Autore:</w:t>
            </w:r>
            <w:r>
              <w:rPr>
                <w:b/>
              </w:rPr>
              <w:t xml:space="preserve"> </w:t>
            </w:r>
            <w:r w:rsidRPr="0039019D">
              <w:t>Domenico Rossi</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sidRPr="0044145B">
              <w:rPr>
                <w:b/>
              </w:rPr>
              <w:t>Tutor Aziendale</w:t>
            </w:r>
          </w:p>
          <w:p w:rsidR="00D42A76" w:rsidRPr="00F2636E" w:rsidRDefault="00D42A76" w:rsidP="00D42A76">
            <w:pPr>
              <w:spacing w:after="240"/>
              <w:rPr>
                <w:rFonts w:cstheme="minorHAnsi"/>
                <w:i/>
              </w:rPr>
            </w:pPr>
            <w:r w:rsidRPr="0044145B">
              <w:t>Il sistema permette ai Professori di poter aggiornare le ore di tirocinio effettuate dallo studente</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lastRenderedPageBreak/>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aggiorna ore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rsidRPr="0044145B">
              <w:t>Le ore di tirocinio sono state aggiornate</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aggiornare le ore di tirocinio</w:t>
            </w:r>
            <w:r>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Vuole aggiornare le ore di tirocinio</w:t>
            </w:r>
            <w:r>
              <w:t>.</w:t>
            </w:r>
          </w:p>
          <w:p w:rsidR="00D42A76" w:rsidRDefault="00D42A76" w:rsidP="00E751B4">
            <w:pPr>
              <w:pStyle w:val="ListParagraph"/>
              <w:numPr>
                <w:ilvl w:val="0"/>
                <w:numId w:val="38"/>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tutte le informazioni dei suoi studenti.</w:t>
            </w:r>
            <w:r w:rsidRPr="00F46B8E">
              <w:rPr>
                <w:rFonts w:cstheme="minorHAnsi"/>
                <w:b/>
              </w:rPr>
              <w:t xml:space="preserve"> </w:t>
            </w:r>
          </w:p>
          <w:p w:rsidR="00D42A76" w:rsidRPr="0039019D" w:rsidRDefault="00D42A76" w:rsidP="00E751B4">
            <w:pPr>
              <w:pStyle w:val="ListParagraph"/>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Clicca sul bottone “modifica ore”</w:t>
            </w:r>
            <w:r>
              <w:t>.</w:t>
            </w:r>
          </w:p>
          <w:p w:rsidR="00D42A76" w:rsidRDefault="00D42A76" w:rsidP="00E751B4">
            <w:pPr>
              <w:pStyle w:val="ListParagraph"/>
              <w:numPr>
                <w:ilvl w:val="0"/>
                <w:numId w:val="38"/>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il campo editabile aggiorna ore</w:t>
            </w:r>
            <w:r>
              <w:t>.</w:t>
            </w:r>
            <w:r>
              <w:rPr>
                <w:rFonts w:cstheme="minorHAnsi"/>
                <w:b/>
              </w:rPr>
              <w:t xml:space="preserve"> </w:t>
            </w:r>
          </w:p>
          <w:p w:rsidR="00D42A76" w:rsidRPr="00880793" w:rsidRDefault="00D42A76" w:rsidP="00E751B4">
            <w:pPr>
              <w:pStyle w:val="ListParagraph"/>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Aggiorna le ore</w:t>
            </w:r>
          </w:p>
          <w:p w:rsidR="00D42A76" w:rsidRDefault="00D42A76" w:rsidP="00E751B4">
            <w:pPr>
              <w:pStyle w:val="ListParagraph"/>
              <w:numPr>
                <w:ilvl w:val="0"/>
                <w:numId w:val="38"/>
              </w:numPr>
              <w:autoSpaceDN w:val="0"/>
              <w:spacing w:after="320" w:line="300" w:lineRule="auto"/>
              <w:textAlignment w:val="baseline"/>
              <w:rPr>
                <w:rFonts w:cstheme="minorHAnsi"/>
                <w:b/>
              </w:rPr>
            </w:pPr>
            <w:r w:rsidRPr="00F46B8E">
              <w:rPr>
                <w:rFonts w:cstheme="minorHAnsi"/>
                <w:b/>
              </w:rPr>
              <w:t>Sistema:</w:t>
            </w:r>
            <w:r>
              <w:rPr>
                <w:rFonts w:cstheme="minorHAnsi"/>
                <w:b/>
              </w:rPr>
              <w:t xml:space="preserve"> </w:t>
            </w:r>
            <w:r w:rsidRPr="0044145B">
              <w:t>Verifica che il campo sia un numero maggiore del precedente</w:t>
            </w:r>
            <w:r w:rsidRPr="00F46B8E">
              <w:rPr>
                <w:rFonts w:cstheme="minorHAnsi"/>
                <w:b/>
              </w:rPr>
              <w:t xml:space="preserve"> </w:t>
            </w:r>
          </w:p>
          <w:p w:rsidR="00D42A76" w:rsidRPr="00E83B32" w:rsidRDefault="00D42A76" w:rsidP="00E751B4">
            <w:pPr>
              <w:pStyle w:val="ListParagraph"/>
              <w:numPr>
                <w:ilvl w:val="0"/>
                <w:numId w:val="38"/>
              </w:numPr>
              <w:autoSpaceDN w:val="0"/>
              <w:spacing w:after="320" w:line="300" w:lineRule="auto"/>
              <w:textAlignment w:val="baseline"/>
              <w:rPr>
                <w:rFonts w:cstheme="minorHAnsi"/>
                <w:b/>
              </w:rPr>
            </w:pPr>
            <w:r w:rsidRPr="00F46B8E">
              <w:rPr>
                <w:rFonts w:cstheme="minorHAnsi"/>
                <w:b/>
              </w:rPr>
              <w:t>Sistema:</w:t>
            </w:r>
            <w:r>
              <w:rPr>
                <w:rFonts w:cstheme="minorHAnsi"/>
                <w:b/>
              </w:rPr>
              <w:t xml:space="preserve"> </w:t>
            </w:r>
            <w:r w:rsidRPr="0044145B">
              <w:t>Aggiorna le ore e mostra un messaggio di successo.</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campo è vuoto oppure non corrisponde ai requisiti del campo</w:t>
            </w:r>
            <w:r>
              <w:t>.</w:t>
            </w:r>
          </w:p>
          <w:p w:rsidR="00D42A76" w:rsidRPr="00F46B8E" w:rsidRDefault="00D42A76" w:rsidP="00E751B4">
            <w:pPr>
              <w:pStyle w:val="ListParagraph"/>
              <w:numPr>
                <w:ilvl w:val="0"/>
                <w:numId w:val="39"/>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44145B">
              <w:t>Mostra un messaggio di insuccesso, stampando il motivo di quell’errore.</w:t>
            </w:r>
          </w:p>
          <w:p w:rsidR="00D42A76" w:rsidRPr="00E83B32" w:rsidRDefault="00D42A76" w:rsidP="00E751B4">
            <w:pPr>
              <w:pStyle w:val="ListParagraph"/>
              <w:numPr>
                <w:ilvl w:val="0"/>
                <w:numId w:val="39"/>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tabs>
          <w:tab w:val="left" w:pos="2220"/>
        </w:tabs>
      </w:pPr>
      <w:r>
        <w:br/>
      </w: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6B605A">
              <w:t>Visualizzazione degli studenti che effettuano la domanda di tirocinio</w:t>
            </w:r>
            <w:r>
              <w:t>.</w:t>
            </w:r>
          </w:p>
          <w:p w:rsidR="00D42A76" w:rsidRPr="00F2636E" w:rsidRDefault="00D42A76" w:rsidP="00D42A76">
            <w:pPr>
              <w:rPr>
                <w:rFonts w:cstheme="minorHAnsi"/>
                <w:b/>
                <w:i/>
              </w:rPr>
            </w:pPr>
            <w:r>
              <w:rPr>
                <w:rFonts w:cstheme="minorHAnsi"/>
                <w:b/>
              </w:rPr>
              <w:t>Autore:</w:t>
            </w:r>
            <w:r>
              <w:rPr>
                <w:b/>
              </w:rPr>
              <w:t xml:space="preserve"> </w:t>
            </w:r>
            <w:r w:rsidRPr="00591829">
              <w:t xml:space="preserve">Andrea </w:t>
            </w:r>
            <w:proofErr w:type="spellStart"/>
            <w:r w:rsidRPr="00591829">
              <w:t>Iannaccone</w:t>
            </w:r>
            <w:proofErr w:type="spellEnd"/>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Tutor Aziendale.</w:t>
            </w:r>
          </w:p>
          <w:p w:rsidR="00D42A76" w:rsidRPr="00F2636E" w:rsidRDefault="00D42A76" w:rsidP="00D42A76">
            <w:pPr>
              <w:spacing w:after="240"/>
              <w:rPr>
                <w:rFonts w:cstheme="minorHAnsi"/>
                <w:i/>
              </w:rPr>
            </w:pPr>
            <w:r w:rsidRPr="0044145B">
              <w:t>Il sistema dovrà permettere ai Tutor aziendali registrati alla piattaforma la visualizzazione degli studenti che effettuano la domanda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essere loggato/registrato.</w:t>
            </w:r>
          </w:p>
          <w:p w:rsidR="00D42A76" w:rsidRPr="006B605A"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“Visualizza Profilo”</w:t>
            </w:r>
          </w:p>
          <w:p w:rsidR="00D42A76" w:rsidRPr="006B605A"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“Mostra studenti che hanno effettuato domanda”.</w:t>
            </w:r>
          </w:p>
          <w:p w:rsidR="00D42A76" w:rsidRPr="00F2636E" w:rsidRDefault="00D42A76" w:rsidP="00D42A76">
            <w:pPr>
              <w:pBdr>
                <w:top w:val="nil"/>
                <w:left w:val="nil"/>
                <w:bottom w:val="nil"/>
                <w:right w:val="nil"/>
                <w:between w:val="nil"/>
              </w:pBdr>
              <w:suppressAutoHyphens w:val="0"/>
              <w:spacing w:after="120" w:line="276" w:lineRule="auto"/>
              <w:ind w:left="720"/>
              <w:contextualSpacing/>
              <w:rPr>
                <w:rFonts w:cstheme="minorHAnsi"/>
              </w:rPr>
            </w:pPr>
          </w:p>
        </w:tc>
      </w:tr>
      <w:tr w:rsidR="00D42A76" w:rsidRPr="00F2636E" w:rsidTr="00D42A76">
        <w:tc>
          <w:tcPr>
            <w:tcW w:w="9627" w:type="dxa"/>
          </w:tcPr>
          <w:p w:rsidR="00D42A76" w:rsidRPr="000529B3" w:rsidRDefault="00D42A76" w:rsidP="00D42A76">
            <w:pPr>
              <w:spacing w:after="240"/>
              <w:rPr>
                <w:rFonts w:cstheme="minorHAnsi"/>
                <w:b/>
              </w:rPr>
            </w:pPr>
            <w:r w:rsidRPr="00F2636E">
              <w:rPr>
                <w:rFonts w:cstheme="minorHAnsi"/>
                <w:b/>
              </w:rPr>
              <w:t>Condizione di</w:t>
            </w:r>
            <w:r>
              <w:rPr>
                <w:rFonts w:cstheme="minorHAnsi"/>
                <w:b/>
              </w:rPr>
              <w:t xml:space="preserve"> uscita (Success): </w:t>
            </w:r>
            <w:r w:rsidRPr="0044145B">
              <w:t>Si mostra la lista degli studenti che hanno effettuato la domanda di tirocinio</w:t>
            </w:r>
            <w:r>
              <w:t>.</w:t>
            </w:r>
          </w:p>
        </w:tc>
      </w:tr>
      <w:tr w:rsidR="00D42A76" w:rsidRPr="00F2636E" w:rsidTr="00D42A76">
        <w:tc>
          <w:tcPr>
            <w:tcW w:w="9627" w:type="dxa"/>
          </w:tcPr>
          <w:p w:rsidR="00D42A76" w:rsidRPr="00F2636E" w:rsidRDefault="00D42A76" w:rsidP="00D42A76">
            <w:pPr>
              <w:spacing w:after="240"/>
              <w:rPr>
                <w:rFonts w:cstheme="minorHAnsi"/>
                <w:b/>
              </w:rPr>
            </w:pPr>
            <w:r w:rsidRPr="00F2636E">
              <w:rPr>
                <w:rFonts w:cstheme="minorHAnsi"/>
                <w:b/>
              </w:rPr>
              <w:t>Condizione di</w:t>
            </w:r>
            <w:r>
              <w:rPr>
                <w:rFonts w:cstheme="minorHAnsi"/>
                <w:b/>
              </w:rPr>
              <w:t xml:space="preserve"> uscita (Failure): </w:t>
            </w:r>
            <w:r w:rsidRPr="0044145B">
              <w:t>La lista degli studenti che hanno effettuato la domanda di t</w:t>
            </w:r>
            <w:r>
              <w:t>irocinio non viene visualizzata</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5A7E98" w:rsidRDefault="00D42A76" w:rsidP="00E751B4">
            <w:pPr>
              <w:pStyle w:val="ListParagraph"/>
              <w:numPr>
                <w:ilvl w:val="0"/>
                <w:numId w:val="21"/>
              </w:numPr>
              <w:autoSpaceDN w:val="0"/>
              <w:spacing w:after="320" w:line="300" w:lineRule="auto"/>
              <w:textAlignment w:val="baseline"/>
              <w:rPr>
                <w:rFonts w:cstheme="minorHAnsi"/>
                <w:b/>
              </w:rPr>
            </w:pPr>
            <w:r w:rsidRPr="005A7E98">
              <w:rPr>
                <w:rFonts w:cstheme="minorHAnsi"/>
                <w:b/>
              </w:rPr>
              <w:t xml:space="preserve"> </w:t>
            </w:r>
            <w:r>
              <w:rPr>
                <w:rFonts w:cstheme="minorHAnsi"/>
                <w:b/>
              </w:rPr>
              <w:t>Tutor Aziendale</w:t>
            </w:r>
            <w:r w:rsidRPr="005A7E98">
              <w:rPr>
                <w:rFonts w:cstheme="minorHAnsi"/>
                <w:b/>
              </w:rPr>
              <w:t xml:space="preserve">: </w:t>
            </w:r>
            <w:r w:rsidRPr="0044145B">
              <w:t>Il tutor aziendale accede sulla piattaforma e vuole modificare le ore di tirocinio di uno studente.</w:t>
            </w:r>
          </w:p>
          <w:p w:rsidR="00D42A76" w:rsidRPr="006B605A" w:rsidRDefault="00D42A76" w:rsidP="00E751B4">
            <w:pPr>
              <w:pStyle w:val="ListParagraph"/>
              <w:numPr>
                <w:ilvl w:val="0"/>
                <w:numId w:val="21"/>
              </w:numPr>
              <w:autoSpaceDN w:val="0"/>
              <w:spacing w:after="320" w:line="300" w:lineRule="auto"/>
              <w:textAlignment w:val="baseline"/>
              <w:rPr>
                <w:rFonts w:cstheme="minorHAnsi"/>
                <w:b/>
              </w:rPr>
            </w:pPr>
            <w:r>
              <w:rPr>
                <w:rFonts w:cstheme="minorHAnsi"/>
                <w:b/>
              </w:rPr>
              <w:t xml:space="preserve"> </w:t>
            </w:r>
            <w:r w:rsidRPr="005A7E98">
              <w:rPr>
                <w:rFonts w:cstheme="minorHAnsi"/>
                <w:b/>
              </w:rPr>
              <w:t xml:space="preserve">Sistema: </w:t>
            </w:r>
            <w:r w:rsidRPr="0044145B">
              <w:t>Il sistema mostra un pulsante “Mostra studenti che hanno effettuato domanda”.</w:t>
            </w:r>
          </w:p>
          <w:p w:rsidR="00D42A76" w:rsidRPr="006B605A" w:rsidRDefault="00D42A76" w:rsidP="00E751B4">
            <w:pPr>
              <w:pStyle w:val="ListParagraph"/>
              <w:numPr>
                <w:ilvl w:val="0"/>
                <w:numId w:val="21"/>
              </w:numPr>
              <w:autoSpaceDN w:val="0"/>
              <w:spacing w:after="320" w:line="300" w:lineRule="auto"/>
              <w:textAlignment w:val="baseline"/>
              <w:rPr>
                <w:rFonts w:cstheme="minorHAnsi"/>
                <w:b/>
              </w:rPr>
            </w:pPr>
            <w:r w:rsidRPr="006B605A">
              <w:rPr>
                <w:rFonts w:cstheme="minorHAnsi"/>
                <w:b/>
              </w:rPr>
              <w:t xml:space="preserve"> </w:t>
            </w:r>
            <w:r>
              <w:rPr>
                <w:rFonts w:cstheme="minorHAnsi"/>
                <w:b/>
              </w:rPr>
              <w:t>Tutor Aziendale</w:t>
            </w:r>
            <w:r w:rsidRPr="006B605A">
              <w:rPr>
                <w:rFonts w:cstheme="minorHAnsi"/>
                <w:b/>
              </w:rPr>
              <w:t xml:space="preserve">: </w:t>
            </w:r>
            <w:r w:rsidRPr="0044145B">
              <w:t>Il tutor aziendale clicca sul pulsante “Mostra studenti che hanno effettuato domanda”.</w:t>
            </w:r>
          </w:p>
          <w:p w:rsidR="00D42A76" w:rsidRPr="006B605A" w:rsidRDefault="00D42A76" w:rsidP="00E751B4">
            <w:pPr>
              <w:pStyle w:val="ListParagraph"/>
              <w:numPr>
                <w:ilvl w:val="0"/>
                <w:numId w:val="21"/>
              </w:numPr>
              <w:autoSpaceDN w:val="0"/>
              <w:spacing w:after="240" w:line="300" w:lineRule="auto"/>
              <w:textAlignment w:val="baseline"/>
              <w:rPr>
                <w:rFonts w:cstheme="minorHAnsi"/>
                <w:b/>
              </w:rPr>
            </w:pPr>
            <w:r w:rsidRPr="006B605A">
              <w:rPr>
                <w:rFonts w:cstheme="minorHAnsi"/>
                <w:b/>
              </w:rPr>
              <w:lastRenderedPageBreak/>
              <w:t xml:space="preserve"> Sistema: </w:t>
            </w:r>
            <w:r w:rsidRPr="0044145B">
              <w:t>Il sistema mostra gli studenti che hanno effettuato la domanda di tirocinio.</w:t>
            </w:r>
          </w:p>
        </w:tc>
      </w:tr>
      <w:tr w:rsidR="00D42A76" w:rsidRPr="00F2636E" w:rsidTr="00D42A76">
        <w:tc>
          <w:tcPr>
            <w:tcW w:w="9627" w:type="dxa"/>
          </w:tcPr>
          <w:p w:rsidR="00D42A76" w:rsidRDefault="00D42A76" w:rsidP="00D42A76">
            <w:pPr>
              <w:spacing w:after="240"/>
            </w:pPr>
            <w:r w:rsidRPr="00263899">
              <w:rPr>
                <w:b/>
              </w:rPr>
              <w:lastRenderedPageBreak/>
              <w:t xml:space="preserve">I Scenario/Flusso di eventi di ERRORE: </w:t>
            </w:r>
            <w:r w:rsidRPr="0044145B">
              <w:t>Il sistema non carica la lista degli studenti che hanno effettuato il tirocinio</w:t>
            </w:r>
            <w:r>
              <w:t>.</w:t>
            </w:r>
          </w:p>
          <w:p w:rsidR="00D42A76" w:rsidRPr="006B605A" w:rsidRDefault="00D42A76" w:rsidP="00E751B4">
            <w:pPr>
              <w:pStyle w:val="ListParagraph"/>
              <w:numPr>
                <w:ilvl w:val="0"/>
                <w:numId w:val="22"/>
              </w:numPr>
              <w:autoSpaceDN w:val="0"/>
              <w:spacing w:after="320" w:line="300" w:lineRule="auto"/>
              <w:textAlignment w:val="baseline"/>
              <w:rPr>
                <w:b/>
              </w:rPr>
            </w:pPr>
            <w:r w:rsidRPr="005A7E98">
              <w:rPr>
                <w:rFonts w:eastAsia="Times New Roman" w:cstheme="minorHAnsi"/>
                <w:b/>
                <w:lang w:eastAsia="it-IT"/>
              </w:rPr>
              <w:t xml:space="preserve">Sistema: </w:t>
            </w:r>
            <w:r w:rsidRPr="0044145B">
              <w:t>Visualizza un messaggio di errore al tutor e lo invita a riprovare più tardi</w:t>
            </w:r>
            <w:r>
              <w:rPr>
                <w:rFonts w:eastAsia="Times New Roman" w:cstheme="minorHAnsi"/>
                <w:b/>
                <w:lang w:eastAsia="it-IT"/>
              </w:rPr>
              <w:t>.</w:t>
            </w:r>
          </w:p>
          <w:p w:rsidR="00D42A76" w:rsidRPr="00E27F0F" w:rsidRDefault="00D42A76" w:rsidP="00E751B4">
            <w:pPr>
              <w:pStyle w:val="ListParagraph"/>
              <w:numPr>
                <w:ilvl w:val="0"/>
                <w:numId w:val="22"/>
              </w:numPr>
              <w:autoSpaceDN w:val="0"/>
              <w:spacing w:after="24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44145B">
              <w:t>Resta in attesa di una modifica.</w:t>
            </w:r>
          </w:p>
        </w:tc>
      </w:tr>
    </w:tbl>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Invio della risposta alla domanda di tirocinio</w:t>
            </w:r>
            <w:r>
              <w:t>.</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Tutor Aziendale.</w:t>
            </w:r>
          </w:p>
          <w:p w:rsidR="00D42A76" w:rsidRPr="00F2636E" w:rsidRDefault="00D42A76" w:rsidP="00D42A76">
            <w:pPr>
              <w:rPr>
                <w:rFonts w:cstheme="minorHAnsi"/>
                <w:i/>
              </w:rPr>
            </w:pPr>
            <w:r w:rsidRPr="0044145B">
              <w:t>Il sistema dovrà permettere ai tutor aziendali registrati alla piattaforma di poter rispondere con esito negativo o positivo alla domanda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aver effettuato l’accesso alla piattaforma.</w:t>
            </w:r>
          </w:p>
          <w:p w:rsidR="00D42A76" w:rsidRPr="00F2636E" w:rsidRDefault="00D42A76" w:rsidP="00D42A76">
            <w:pPr>
              <w:pBdr>
                <w:top w:val="nil"/>
                <w:left w:val="nil"/>
                <w:bottom w:val="nil"/>
                <w:right w:val="nil"/>
                <w:between w:val="nil"/>
              </w:pBdr>
              <w:suppressAutoHyphens w:val="0"/>
              <w:spacing w:after="120" w:line="276" w:lineRule="auto"/>
              <w:ind w:left="720"/>
              <w:contextualSpacing/>
              <w:rPr>
                <w:rFonts w:cstheme="minorHAnsi"/>
              </w:rPr>
            </w:pPr>
            <w:r w:rsidRPr="0044145B">
              <w:t>Deve visualizzare il pulsante “Mostra studenti che hanno effettuato domanda”.</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Si invia una risposta allo studente con esito negativo o positivo.</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si riesce ad inviare la risposta allo studente.</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5A7E98" w:rsidRDefault="00D42A76" w:rsidP="00E751B4">
            <w:pPr>
              <w:pStyle w:val="ListParagraph"/>
              <w:numPr>
                <w:ilvl w:val="0"/>
                <w:numId w:val="23"/>
              </w:numPr>
              <w:autoSpaceDN w:val="0"/>
              <w:spacing w:after="320" w:line="300" w:lineRule="auto"/>
              <w:textAlignment w:val="baseline"/>
              <w:rPr>
                <w:rFonts w:cstheme="minorHAnsi"/>
                <w:b/>
              </w:rPr>
            </w:pPr>
            <w:r w:rsidRPr="005A7E98">
              <w:rPr>
                <w:rFonts w:cstheme="minorHAnsi"/>
                <w:b/>
              </w:rPr>
              <w:t xml:space="preserve"> </w:t>
            </w:r>
            <w:r>
              <w:rPr>
                <w:rFonts w:cstheme="minorHAnsi"/>
                <w:b/>
              </w:rPr>
              <w:t>Tutor Aziendale</w:t>
            </w:r>
            <w:r w:rsidRPr="005A7E98">
              <w:rPr>
                <w:rFonts w:cstheme="minorHAnsi"/>
                <w:b/>
              </w:rPr>
              <w:t xml:space="preserve">: </w:t>
            </w:r>
            <w:r w:rsidRPr="0044145B">
              <w:t>Il tutor aziendale effettua l’accesso alla piattaforma e vuole inviare una risposta agli studenti che hanno effettuato la domanda ti tirocinio</w:t>
            </w:r>
            <w:r>
              <w:t>.</w:t>
            </w:r>
          </w:p>
          <w:p w:rsidR="00D42A76" w:rsidRPr="00DA49C1" w:rsidRDefault="00D42A76" w:rsidP="00E751B4">
            <w:pPr>
              <w:pStyle w:val="ListParagraph"/>
              <w:numPr>
                <w:ilvl w:val="0"/>
                <w:numId w:val="23"/>
              </w:numPr>
              <w:autoSpaceDN w:val="0"/>
              <w:spacing w:after="320" w:line="300" w:lineRule="auto"/>
              <w:textAlignment w:val="baseline"/>
              <w:rPr>
                <w:rFonts w:cstheme="minorHAnsi"/>
                <w:b/>
              </w:rPr>
            </w:pPr>
            <w:r>
              <w:rPr>
                <w:rFonts w:cstheme="minorHAnsi"/>
                <w:b/>
              </w:rPr>
              <w:t xml:space="preserve"> </w:t>
            </w:r>
            <w:r w:rsidRPr="005A7E98">
              <w:rPr>
                <w:rFonts w:cstheme="minorHAnsi"/>
                <w:b/>
              </w:rPr>
              <w:t>Sistema</w:t>
            </w:r>
            <w:r w:rsidRPr="0044145B">
              <w:t xml:space="preserve"> Il sistema mostra un pulsante “Mostra studenti che hanno effettuato domanda”.</w:t>
            </w:r>
          </w:p>
          <w:p w:rsidR="00D42A76" w:rsidRDefault="00D42A76" w:rsidP="00E751B4">
            <w:pPr>
              <w:pStyle w:val="ListParagraph"/>
              <w:numPr>
                <w:ilvl w:val="0"/>
                <w:numId w:val="23"/>
              </w:numPr>
              <w:autoSpaceDN w:val="0"/>
              <w:spacing w:after="320" w:line="300" w:lineRule="auto"/>
              <w:textAlignment w:val="baseline"/>
              <w:rPr>
                <w:rFonts w:cstheme="minorHAnsi"/>
                <w:b/>
              </w:rPr>
            </w:pPr>
            <w:r>
              <w:rPr>
                <w:rFonts w:cstheme="minorHAnsi"/>
                <w:b/>
              </w:rPr>
              <w:t>Tutor Aziendale:</w:t>
            </w:r>
            <w:r w:rsidRPr="0044145B">
              <w:t xml:space="preserve"> Il tutor aziendale clicca sul pulsante “Mostra studenti che hanno effettuato domanda”.</w:t>
            </w:r>
            <w:r w:rsidRPr="006B605A">
              <w:rPr>
                <w:rFonts w:cstheme="minorHAnsi"/>
                <w:b/>
              </w:rPr>
              <w:t xml:space="preserve"> </w:t>
            </w:r>
          </w:p>
          <w:p w:rsidR="00D42A76" w:rsidRPr="00DA49C1" w:rsidRDefault="00D42A76" w:rsidP="00E751B4">
            <w:pPr>
              <w:pStyle w:val="ListParagraph"/>
              <w:numPr>
                <w:ilvl w:val="0"/>
                <w:numId w:val="23"/>
              </w:numPr>
              <w:autoSpaceDN w:val="0"/>
              <w:spacing w:after="320" w:line="300" w:lineRule="auto"/>
              <w:textAlignment w:val="baseline"/>
              <w:rPr>
                <w:rFonts w:cstheme="minorHAnsi"/>
                <w:b/>
              </w:rPr>
            </w:pPr>
            <w:r w:rsidRPr="006B605A">
              <w:rPr>
                <w:rFonts w:cstheme="minorHAnsi"/>
                <w:b/>
              </w:rPr>
              <w:t>Sistema:</w:t>
            </w:r>
            <w:r w:rsidRPr="0044145B">
              <w:t xml:space="preserve"> Il sistema mostra gli studenti che hanno effettuato la domanda di tirocinio, in corrispondenza ad ogni studente ci sono due opzioni di scelta: “Accetta” o “Rifiuta”.</w:t>
            </w:r>
          </w:p>
          <w:p w:rsidR="00D42A76" w:rsidRDefault="00D42A76" w:rsidP="00E751B4">
            <w:pPr>
              <w:pStyle w:val="ListParagraph"/>
              <w:numPr>
                <w:ilvl w:val="0"/>
                <w:numId w:val="23"/>
              </w:numPr>
              <w:autoSpaceDN w:val="0"/>
              <w:spacing w:after="320" w:line="300" w:lineRule="auto"/>
              <w:textAlignment w:val="baseline"/>
              <w:rPr>
                <w:rFonts w:cstheme="minorHAnsi"/>
                <w:b/>
              </w:rPr>
            </w:pPr>
            <w:r>
              <w:rPr>
                <w:rFonts w:cstheme="minorHAnsi"/>
                <w:b/>
              </w:rPr>
              <w:t>Tutor Aziendale:</w:t>
            </w:r>
            <w:r w:rsidRPr="0044145B">
              <w:t xml:space="preserve"> Il tutor risponde tramite la scelta che può effettuare.</w:t>
            </w:r>
            <w:r w:rsidRPr="006B605A">
              <w:rPr>
                <w:rFonts w:cstheme="minorHAnsi"/>
                <w:b/>
              </w:rPr>
              <w:t xml:space="preserve"> </w:t>
            </w:r>
          </w:p>
          <w:p w:rsidR="00D42A76" w:rsidRPr="006B605A" w:rsidRDefault="00D42A76" w:rsidP="00E751B4">
            <w:pPr>
              <w:pStyle w:val="ListParagraph"/>
              <w:numPr>
                <w:ilvl w:val="0"/>
                <w:numId w:val="23"/>
              </w:numPr>
              <w:autoSpaceDN w:val="0"/>
              <w:spacing w:after="320" w:line="300" w:lineRule="auto"/>
              <w:textAlignment w:val="baseline"/>
              <w:rPr>
                <w:rFonts w:cstheme="minorHAnsi"/>
                <w:b/>
              </w:rPr>
            </w:pPr>
            <w:r w:rsidRPr="006B605A">
              <w:rPr>
                <w:rFonts w:cstheme="minorHAnsi"/>
                <w:b/>
              </w:rPr>
              <w:t>Sistema</w:t>
            </w:r>
            <w:r>
              <w:rPr>
                <w:rFonts w:cstheme="minorHAnsi"/>
                <w:b/>
              </w:rPr>
              <w:t>:</w:t>
            </w:r>
            <w:r w:rsidRPr="0044145B">
              <w:t xml:space="preserve"> Il sistema invia la risposta allo studente.</w:t>
            </w:r>
          </w:p>
        </w:tc>
      </w:tr>
      <w:tr w:rsidR="00D42A76" w:rsidRPr="00F2636E" w:rsidTr="00D42A76">
        <w:tc>
          <w:tcPr>
            <w:tcW w:w="9627" w:type="dxa"/>
          </w:tcPr>
          <w:p w:rsidR="00D42A76" w:rsidRDefault="00D42A76" w:rsidP="00D42A76">
            <w:r w:rsidRPr="00263899">
              <w:rPr>
                <w:b/>
              </w:rPr>
              <w:t>I Scena</w:t>
            </w:r>
            <w:r>
              <w:rPr>
                <w:b/>
              </w:rPr>
              <w:t>rio/Flusso di eventi di ERRORE:</w:t>
            </w:r>
            <w:r w:rsidRPr="0044145B">
              <w:rPr>
                <w:b/>
              </w:rPr>
              <w:t xml:space="preserve"> </w:t>
            </w:r>
            <w:r w:rsidRPr="0044145B">
              <w:t>Il sistema non carica la lista degli studenti che hanno effettuato il tirocinio</w:t>
            </w:r>
            <w:r>
              <w:t>.</w:t>
            </w:r>
          </w:p>
          <w:p w:rsidR="00D42A76" w:rsidRPr="006B605A" w:rsidRDefault="00D42A76" w:rsidP="00E751B4">
            <w:pPr>
              <w:pStyle w:val="ListParagraph"/>
              <w:numPr>
                <w:ilvl w:val="0"/>
                <w:numId w:val="24"/>
              </w:numPr>
              <w:autoSpaceDN w:val="0"/>
              <w:spacing w:after="320" w:line="300" w:lineRule="auto"/>
              <w:textAlignment w:val="baseline"/>
              <w:rPr>
                <w:b/>
              </w:rPr>
            </w:pPr>
            <w:r w:rsidRPr="005A7E98">
              <w:rPr>
                <w:rFonts w:eastAsia="Times New Roman" w:cstheme="minorHAnsi"/>
                <w:b/>
                <w:lang w:eastAsia="it-IT"/>
              </w:rPr>
              <w:t xml:space="preserve">Sistema: </w:t>
            </w:r>
            <w:r w:rsidRPr="0044145B">
              <w:t>Visualizza un messaggio di errore al tutor e lo invia a riprovare più tardi</w:t>
            </w:r>
          </w:p>
          <w:p w:rsidR="00D42A76" w:rsidRPr="00E27F0F" w:rsidRDefault="00D42A76" w:rsidP="00E751B4">
            <w:pPr>
              <w:pStyle w:val="ListParagraph"/>
              <w:numPr>
                <w:ilvl w:val="0"/>
                <w:numId w:val="24"/>
              </w:numPr>
              <w:autoSpaceDN w:val="0"/>
              <w:spacing w:after="32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44145B">
              <w:t>Resta in attesa di una modifica.</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r>
        <w:rPr>
          <w:noProof/>
          <w:lang w:eastAsia="it-IT"/>
        </w:rPr>
        <w:lastRenderedPageBreak/>
        <w:drawing>
          <wp:inline distT="0" distB="0" distL="0" distR="0" wp14:anchorId="486F8F93" wp14:editId="7AE3D5E3">
            <wp:extent cx="4987661" cy="3942000"/>
            <wp:effectExtent l="19050" t="19050" r="22860" b="2095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7661" cy="3942000"/>
                    </a:xfrm>
                    <a:prstGeom prst="rect">
                      <a:avLst/>
                    </a:prstGeom>
                    <a:noFill/>
                    <a:ln>
                      <a:solidFill>
                        <a:schemeClr val="tx1"/>
                      </a:solidFill>
                    </a:ln>
                  </pic:spPr>
                </pic:pic>
              </a:graphicData>
            </a:graphic>
          </wp:inline>
        </w:drawing>
      </w:r>
    </w:p>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 xml:space="preserve">Caso </w:t>
            </w:r>
            <w:proofErr w:type="gramStart"/>
            <w:r>
              <w:rPr>
                <w:rFonts w:cstheme="minorHAnsi"/>
                <w:b/>
              </w:rPr>
              <w:t>d’uso :</w:t>
            </w:r>
            <w:proofErr w:type="gramEnd"/>
            <w:r>
              <w:rPr>
                <w:rFonts w:cstheme="minorHAnsi"/>
                <w:b/>
              </w:rPr>
              <w:t xml:space="preserve"> Visualizzazione utenti registrati</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AA089F">
              <w:t>Il sistema permette alla Segreteria di visualizzare tutti gli utenti registrati alla piattaforma.</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AA089F" w:rsidRDefault="00D42A76" w:rsidP="00E751B4">
            <w:pPr>
              <w:numPr>
                <w:ilvl w:val="0"/>
                <w:numId w:val="4"/>
              </w:numPr>
              <w:pBdr>
                <w:top w:val="nil"/>
                <w:left w:val="nil"/>
                <w:bottom w:val="nil"/>
                <w:right w:val="nil"/>
                <w:between w:val="nil"/>
              </w:pBdr>
              <w:suppressAutoHyphens w:val="0"/>
              <w:spacing w:after="120" w:line="276" w:lineRule="auto"/>
              <w:contextualSpacing/>
            </w:pPr>
            <w:r w:rsidRPr="00AA089F">
              <w:t>Aver eseguito l’accesso</w:t>
            </w:r>
          </w:p>
          <w:p w:rsidR="00D42A76" w:rsidRPr="00AA089F" w:rsidRDefault="00D42A76" w:rsidP="00E751B4">
            <w:pPr>
              <w:numPr>
                <w:ilvl w:val="0"/>
                <w:numId w:val="4"/>
              </w:numPr>
              <w:pBdr>
                <w:top w:val="nil"/>
                <w:left w:val="nil"/>
                <w:bottom w:val="nil"/>
                <w:right w:val="nil"/>
                <w:between w:val="nil"/>
              </w:pBdr>
              <w:suppressAutoHyphens w:val="0"/>
              <w:spacing w:after="120" w:line="276" w:lineRule="auto"/>
              <w:contextualSpacing/>
            </w:pPr>
            <w:r w:rsidRPr="00AA089F">
              <w:t>Essere entrati nella propria Area Personale.</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AA089F">
              <w:t>Visualizzare tasto utenti registrati</w:t>
            </w:r>
            <w:r>
              <w:t xml:space="preserve"> (studenti, professori, tutor aziendali).</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AA089F">
              <w:t>La segreteria potrà visualizzare gli utenti registrati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AA089F">
              <w:t>Non viene visualizzato niente e la pagina da un messaggio di errore “visualizzazione non riuscita”</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3B205B" w:rsidRDefault="00D42A76" w:rsidP="00E751B4">
            <w:pPr>
              <w:pStyle w:val="ListParagraph"/>
              <w:numPr>
                <w:ilvl w:val="0"/>
                <w:numId w:val="43"/>
              </w:numPr>
              <w:autoSpaceDN w:val="0"/>
              <w:spacing w:after="320" w:line="300" w:lineRule="auto"/>
              <w:textAlignment w:val="baseline"/>
              <w:rPr>
                <w:rFonts w:cstheme="minorHAnsi"/>
                <w:b/>
              </w:rPr>
            </w:pPr>
            <w:r>
              <w:rPr>
                <w:rFonts w:cstheme="minorHAnsi"/>
                <w:b/>
              </w:rPr>
              <w:t xml:space="preserve">    Sistema: </w:t>
            </w:r>
            <w:r w:rsidRPr="00AA089F">
              <w:t xml:space="preserve">Il Sistema mostra l’area personale tra cui </w:t>
            </w:r>
            <w:r>
              <w:t>ci sono tre tasti corrispondenti alla visualizzazione di “Studenti”, “Professori”, “Tutor Aziendali”.</w:t>
            </w:r>
          </w:p>
          <w:p w:rsidR="00D42A76" w:rsidRPr="003B205B" w:rsidRDefault="00D42A76" w:rsidP="00E751B4">
            <w:pPr>
              <w:pStyle w:val="ListParagraph"/>
              <w:numPr>
                <w:ilvl w:val="0"/>
                <w:numId w:val="43"/>
              </w:numPr>
              <w:autoSpaceDN w:val="0"/>
              <w:spacing w:after="320" w:line="300" w:lineRule="auto"/>
              <w:textAlignment w:val="baseline"/>
              <w:rPr>
                <w:rFonts w:cstheme="minorHAnsi"/>
                <w:b/>
              </w:rPr>
            </w:pPr>
            <w:r>
              <w:rPr>
                <w:rFonts w:cstheme="minorHAnsi"/>
                <w:b/>
              </w:rPr>
              <w:t xml:space="preserve"> Segreteria: </w:t>
            </w:r>
            <w:r w:rsidRPr="00AA089F">
              <w:t>La Segreteria preme sul tasto “</w:t>
            </w:r>
            <w:r>
              <w:t>Studenti</w:t>
            </w:r>
            <w:r w:rsidRPr="00AA089F">
              <w:t>”</w:t>
            </w:r>
            <w:r>
              <w:t>.</w:t>
            </w:r>
          </w:p>
          <w:p w:rsidR="00D42A76" w:rsidRPr="003B205B" w:rsidRDefault="00D42A76" w:rsidP="00E751B4">
            <w:pPr>
              <w:pStyle w:val="ListParagraph"/>
              <w:numPr>
                <w:ilvl w:val="0"/>
                <w:numId w:val="43"/>
              </w:numPr>
              <w:autoSpaceDN w:val="0"/>
              <w:spacing w:after="320" w:line="300" w:lineRule="auto"/>
              <w:textAlignment w:val="baseline"/>
              <w:rPr>
                <w:rFonts w:cstheme="minorHAnsi"/>
                <w:b/>
              </w:rPr>
            </w:pPr>
            <w:proofErr w:type="gramStart"/>
            <w:r>
              <w:rPr>
                <w:rFonts w:cstheme="minorHAnsi"/>
                <w:b/>
              </w:rPr>
              <w:t>Sistema :</w:t>
            </w:r>
            <w:proofErr w:type="gramEnd"/>
            <w:r>
              <w:rPr>
                <w:rFonts w:cstheme="minorHAnsi"/>
                <w:b/>
              </w:rPr>
              <w:t xml:space="preserve"> </w:t>
            </w:r>
            <w:r w:rsidRPr="00AA089F">
              <w:t xml:space="preserve">Il Sistema mostra gli </w:t>
            </w:r>
            <w:r>
              <w:t>studenti</w:t>
            </w:r>
            <w:r w:rsidRPr="00AA089F">
              <w:t xml:space="preserve"> registrati</w:t>
            </w:r>
            <w:r>
              <w:t>.</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Il tutor aziendale ha sbagliato a modificare il testo</w:t>
            </w:r>
          </w:p>
          <w:p w:rsidR="00D42A76" w:rsidRPr="003B205B" w:rsidRDefault="00D42A76" w:rsidP="00D42A76">
            <w:pPr>
              <w:rPr>
                <w:rFonts w:cstheme="minorHAnsi"/>
                <w:b/>
              </w:rPr>
            </w:pPr>
            <w:proofErr w:type="gramStart"/>
            <w:r>
              <w:rPr>
                <w:rFonts w:cstheme="minorHAnsi"/>
                <w:b/>
              </w:rPr>
              <w:t>3.a.1  Sistema</w:t>
            </w:r>
            <w:proofErr w:type="gramEnd"/>
            <w:r w:rsidRPr="003B205B">
              <w:rPr>
                <w:rFonts w:cstheme="minorHAnsi"/>
                <w:b/>
              </w:rPr>
              <w:t xml:space="preserve">: </w:t>
            </w:r>
            <w:r w:rsidRPr="00AA089F">
              <w:t xml:space="preserve">Il Sistema mostra gli </w:t>
            </w:r>
            <w:r>
              <w:t>studenti</w:t>
            </w:r>
            <w:r w:rsidRPr="00AA089F">
              <w:t xml:space="preserve"> registrati</w:t>
            </w:r>
          </w:p>
          <w:p w:rsidR="00D42A76" w:rsidRPr="003B205B" w:rsidRDefault="00D42A76" w:rsidP="00D42A76">
            <w:pPr>
              <w:rPr>
                <w:rFonts w:cstheme="minorHAnsi"/>
                <w:b/>
              </w:rPr>
            </w:pP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Default="00D42A76" w:rsidP="00D42A76">
            <w:r>
              <w:rPr>
                <w:rFonts w:eastAsia="Times New Roman" w:cstheme="minorHAnsi"/>
                <w:b/>
                <w:lang w:eastAsia="it-IT"/>
              </w:rPr>
              <w:lastRenderedPageBreak/>
              <w:t xml:space="preserve">     3.a.1 </w:t>
            </w:r>
            <w:r w:rsidRPr="003B205B">
              <w:rPr>
                <w:rFonts w:eastAsia="Times New Roman" w:cstheme="minorHAnsi"/>
                <w:b/>
                <w:lang w:eastAsia="it-IT"/>
              </w:rPr>
              <w:t>Sistema:</w:t>
            </w:r>
            <w:r>
              <w:rPr>
                <w:rFonts w:eastAsia="Times New Roman" w:cstheme="minorHAnsi"/>
                <w:b/>
                <w:lang w:eastAsia="it-IT"/>
              </w:rPr>
              <w:t xml:space="preserve"> </w:t>
            </w:r>
            <w:r w:rsidRPr="00AA089F">
              <w:t>Visualizza un messaggio di errore alla Segreteria e lo invita a riprovare più tardi.</w:t>
            </w:r>
          </w:p>
          <w:p w:rsidR="00D42A76" w:rsidRPr="003B205B" w:rsidRDefault="00D42A76" w:rsidP="00D42A76">
            <w:pPr>
              <w:rPr>
                <w:rFonts w:cstheme="minorHAnsi"/>
              </w:rPr>
            </w:pPr>
            <w:r>
              <w:rPr>
                <w:rFonts w:eastAsia="Times New Roman" w:cstheme="minorHAnsi"/>
                <w:b/>
                <w:lang w:eastAsia="it-IT"/>
              </w:rPr>
              <w:t xml:space="preserve">     3.a.2 </w:t>
            </w:r>
            <w:r w:rsidRPr="003B205B">
              <w:rPr>
                <w:rFonts w:eastAsia="Times New Roman" w:cstheme="minorHAnsi"/>
                <w:b/>
                <w:lang w:eastAsia="it-IT"/>
              </w:rPr>
              <w:t>Sistema:</w:t>
            </w:r>
            <w:r w:rsidRPr="003B205B">
              <w:rPr>
                <w:rFonts w:cstheme="minorHAnsi"/>
              </w:rPr>
              <w:t xml:space="preserve"> </w:t>
            </w:r>
            <w:r w:rsidRPr="003B205B">
              <w:t>Termina con insuccesso.</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 xml:space="preserve">Caso </w:t>
            </w:r>
            <w:proofErr w:type="gramStart"/>
            <w:r>
              <w:rPr>
                <w:rFonts w:cstheme="minorHAnsi"/>
                <w:b/>
              </w:rPr>
              <w:t>d’uso :</w:t>
            </w:r>
            <w:proofErr w:type="gramEnd"/>
            <w:r>
              <w:rPr>
                <w:rFonts w:cstheme="minorHAnsi"/>
                <w:b/>
              </w:rPr>
              <w:t xml:space="preserve"> Convalida dei Tirocini.</w:t>
            </w:r>
          </w:p>
          <w:p w:rsidR="00D42A76" w:rsidRPr="00F2636E" w:rsidRDefault="00D42A76" w:rsidP="00D42A76">
            <w:pPr>
              <w:rPr>
                <w:rFonts w:cstheme="minorHAnsi"/>
                <w:b/>
                <w:i/>
              </w:rPr>
            </w:pPr>
            <w:r>
              <w:rPr>
                <w:rFonts w:cstheme="minorHAnsi"/>
                <w:b/>
              </w:rPr>
              <w:t>Autore:</w:t>
            </w:r>
            <w:r>
              <w:rPr>
                <w:b/>
              </w:rPr>
              <w:t xml:space="preserve"> Andrea </w:t>
            </w:r>
            <w:proofErr w:type="spellStart"/>
            <w:r>
              <w:rPr>
                <w:b/>
              </w:rPr>
              <w:t>Iannaccone</w:t>
            </w:r>
            <w:proofErr w:type="spellEnd"/>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5674AF">
              <w:t>Il sistema permette alla Segreteria di convalidare i tirocini (anche quelli non effettuati attraverso la piattaforma)</w:t>
            </w:r>
          </w:p>
        </w:tc>
      </w:tr>
      <w:tr w:rsidR="00D42A76" w:rsidRPr="00F2636E" w:rsidTr="00D42A76">
        <w:trPr>
          <w:trHeight w:val="1025"/>
        </w:trPr>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Pr>
                <w:rFonts w:cstheme="minorHAnsi"/>
              </w:rPr>
              <w:t>Aver eseguito l’accesso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Pr>
                <w:rFonts w:cstheme="minorHAnsi"/>
              </w:rPr>
              <w:t>Visualizzare la pagina dei Tirocini completi</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t xml:space="preserve"> </w:t>
            </w:r>
            <w:r w:rsidRPr="005674AF">
              <w:t>La</w:t>
            </w:r>
            <w:proofErr w:type="gramEnd"/>
            <w:r w:rsidRPr="005674AF">
              <w:t xml:space="preserve"> segreteria potrà visualizzare </w:t>
            </w:r>
            <w:r>
              <w:t>la lista dei</w:t>
            </w:r>
            <w:r w:rsidRPr="005674AF">
              <w:t xml:space="preserve"> tirocini </w:t>
            </w:r>
            <w:r>
              <w:t>completati da convalidare.</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AA089F">
              <w:t>Non viene visual</w:t>
            </w:r>
            <w:r>
              <w:t xml:space="preserve">izzato niente </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D8111B" w:rsidRDefault="00D42A76" w:rsidP="00D42A76">
            <w:pPr>
              <w:ind w:left="720"/>
              <w:rPr>
                <w:rFonts w:cstheme="minorHAnsi"/>
              </w:rPr>
            </w:pPr>
            <w:r>
              <w:rPr>
                <w:rFonts w:cstheme="minorHAnsi"/>
                <w:b/>
              </w:rPr>
              <w:t>1.</w:t>
            </w:r>
            <w:r w:rsidRPr="00D8111B">
              <w:rPr>
                <w:rFonts w:cstheme="minorHAnsi"/>
                <w:b/>
              </w:rPr>
              <w:t xml:space="preserve">    Sistema: </w:t>
            </w:r>
            <w:r w:rsidRPr="005674AF">
              <w:t>Il Sistema visualizza tutti i tirocini da convalidare.</w:t>
            </w:r>
          </w:p>
          <w:p w:rsidR="00D42A76" w:rsidRPr="00D8111B" w:rsidRDefault="00D42A76" w:rsidP="00D42A76">
            <w:pPr>
              <w:rPr>
                <w:rFonts w:cstheme="minorHAnsi"/>
                <w:b/>
              </w:rPr>
            </w:pPr>
            <w:r>
              <w:rPr>
                <w:rFonts w:cstheme="minorHAnsi"/>
                <w:b/>
              </w:rPr>
              <w:t xml:space="preserve">                2.</w:t>
            </w:r>
            <w:r w:rsidRPr="00D8111B">
              <w:rPr>
                <w:rFonts w:cstheme="minorHAnsi"/>
                <w:b/>
              </w:rPr>
              <w:t xml:space="preserve"> Segreteria: </w:t>
            </w:r>
            <w:r w:rsidRPr="005674AF">
              <w:t>La Segreteria convalida i tirocini completati.</w:t>
            </w:r>
          </w:p>
          <w:p w:rsidR="00D42A76" w:rsidRDefault="00D42A76" w:rsidP="00D42A76">
            <w:r>
              <w:rPr>
                <w:rFonts w:cstheme="minorHAnsi"/>
                <w:b/>
              </w:rPr>
              <w:t xml:space="preserve">                3. Sistema</w:t>
            </w:r>
            <w:r w:rsidRPr="00D8111B">
              <w:rPr>
                <w:rFonts w:cstheme="minorHAnsi"/>
                <w:b/>
              </w:rPr>
              <w:t xml:space="preserve">: </w:t>
            </w:r>
            <w:r w:rsidRPr="005674AF">
              <w:t>Il Sistema salva la convalida del tirocinio.</w:t>
            </w:r>
          </w:p>
          <w:p w:rsidR="00D42A76" w:rsidRPr="00D8111B" w:rsidRDefault="00D42A76" w:rsidP="00D42A76">
            <w:pPr>
              <w:rPr>
                <w:rFonts w:ascii="Calibri" w:hAnsi="Calibri" w:cs="Calibri"/>
                <w:b/>
              </w:rPr>
            </w:pPr>
            <w:r w:rsidRPr="00D8111B">
              <w:rPr>
                <w:b/>
              </w:rPr>
              <w:t xml:space="preserve">             </w:t>
            </w:r>
            <w:r>
              <w:rPr>
                <w:rFonts w:cstheme="minorHAnsi"/>
                <w:b/>
              </w:rPr>
              <w:t xml:space="preserve">4. Sistema: </w:t>
            </w:r>
            <w:r>
              <w:t>Il Sistema invia una mail allo studente e professore/tutor aziendale l’avvenuto completamento.</w:t>
            </w:r>
          </w:p>
          <w:p w:rsidR="00D42A76" w:rsidRDefault="00D42A76" w:rsidP="00D42A76">
            <w:r>
              <w:t xml:space="preserve">              </w:t>
            </w:r>
          </w:p>
          <w:p w:rsidR="00D42A76" w:rsidRPr="00D8111B" w:rsidRDefault="00D42A76" w:rsidP="00D42A76">
            <w:pPr>
              <w:rPr>
                <w:rFonts w:cstheme="minorHAnsi"/>
                <w:b/>
              </w:rPr>
            </w:pPr>
            <w:r>
              <w:t xml:space="preserve">              </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5674AF">
              <w:t>Non ci sono tirocini da convalidare.</w:t>
            </w:r>
          </w:p>
          <w:p w:rsidR="00D42A76" w:rsidRPr="003B205B" w:rsidRDefault="00D42A76" w:rsidP="00D42A76">
            <w:pPr>
              <w:rPr>
                <w:rFonts w:cstheme="minorHAnsi"/>
                <w:b/>
              </w:rPr>
            </w:pPr>
            <w:r>
              <w:rPr>
                <w:rFonts w:cstheme="minorHAnsi"/>
                <w:b/>
              </w:rPr>
              <w:t>3.a.1 Sistema</w:t>
            </w:r>
            <w:r w:rsidRPr="003B205B">
              <w:rPr>
                <w:rFonts w:cstheme="minorHAnsi"/>
                <w:b/>
              </w:rPr>
              <w:t>:</w:t>
            </w:r>
            <w:r>
              <w:rPr>
                <w:rFonts w:cstheme="minorHAnsi"/>
                <w:b/>
              </w:rPr>
              <w:t xml:space="preserve"> </w:t>
            </w:r>
            <w:r w:rsidRPr="005674AF">
              <w:t>Notifica tramite un avviso che non ci sono tirocini da convalidare.</w:t>
            </w:r>
          </w:p>
          <w:p w:rsidR="00D42A76" w:rsidRPr="003B205B" w:rsidRDefault="00D42A76" w:rsidP="00D42A76">
            <w:pPr>
              <w:rPr>
                <w:rFonts w:cstheme="minorHAnsi"/>
                <w:b/>
              </w:rPr>
            </w:pP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Default="00D42A76" w:rsidP="00D42A76">
            <w:r>
              <w:rPr>
                <w:rFonts w:eastAsia="Times New Roman" w:cstheme="minorHAnsi"/>
                <w:b/>
                <w:lang w:eastAsia="it-IT"/>
              </w:rPr>
              <w:t xml:space="preserve">     3.a.1 </w:t>
            </w:r>
            <w:r w:rsidRPr="003B205B">
              <w:rPr>
                <w:rFonts w:eastAsia="Times New Roman" w:cstheme="minorHAnsi"/>
                <w:b/>
                <w:lang w:eastAsia="it-IT"/>
              </w:rPr>
              <w:t>Sistema:</w:t>
            </w:r>
            <w:r>
              <w:rPr>
                <w:rFonts w:eastAsia="Times New Roman" w:cstheme="minorHAnsi"/>
                <w:b/>
                <w:lang w:eastAsia="it-IT"/>
              </w:rPr>
              <w:t xml:space="preserve"> </w:t>
            </w:r>
            <w:r w:rsidRPr="005674AF">
              <w:t xml:space="preserve">Visualizza un messaggio di errore alla Segreteria e lo invita a riprovare più </w:t>
            </w:r>
            <w:proofErr w:type="gramStart"/>
            <w:r w:rsidRPr="005674AF">
              <w:t>tardi.</w:t>
            </w:r>
            <w:r w:rsidRPr="00AA089F">
              <w:t>.</w:t>
            </w:r>
            <w:proofErr w:type="gramEnd"/>
          </w:p>
          <w:p w:rsidR="00D42A76" w:rsidRPr="003B205B" w:rsidRDefault="00D42A76" w:rsidP="00D42A76">
            <w:pPr>
              <w:rPr>
                <w:rFonts w:cstheme="minorHAnsi"/>
              </w:rPr>
            </w:pPr>
          </w:p>
        </w:tc>
      </w:tr>
    </w:tbl>
    <w:p w:rsidR="00D42A76" w:rsidRDefault="00D42A76" w:rsidP="00D42A76">
      <w:pPr>
        <w:tabs>
          <w:tab w:val="left" w:pos="2220"/>
        </w:tabs>
      </w:pPr>
    </w:p>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Caso d’uso: Visualizza Tirocini</w:t>
            </w:r>
          </w:p>
          <w:p w:rsidR="00D42A76" w:rsidRPr="00F2636E" w:rsidRDefault="00D42A76" w:rsidP="00D42A76">
            <w:pPr>
              <w:rPr>
                <w:rFonts w:cstheme="minorHAnsi"/>
                <w:b/>
                <w:i/>
              </w:rPr>
            </w:pPr>
            <w:r>
              <w:rPr>
                <w:rFonts w:cstheme="minorHAnsi"/>
                <w:b/>
              </w:rPr>
              <w:t>Autore:</w:t>
            </w:r>
            <w:r>
              <w:rPr>
                <w:b/>
              </w:rPr>
              <w:t xml:space="preserve"> 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FE7F96">
              <w:t xml:space="preserve">Il Sistema dovrà permettere alla Segreteria di poter </w:t>
            </w:r>
            <w:r>
              <w:t xml:space="preserve">visualizzare la lista di tutti i </w:t>
            </w:r>
            <w:proofErr w:type="gramStart"/>
            <w:r>
              <w:t>tirocini..</w:t>
            </w:r>
            <w:proofErr w:type="gramEnd"/>
          </w:p>
        </w:tc>
      </w:tr>
      <w:tr w:rsidR="00D42A76" w:rsidRPr="00F2636E" w:rsidTr="00D42A76">
        <w:trPr>
          <w:trHeight w:val="1025"/>
        </w:trPr>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FE7F96" w:rsidRDefault="00D42A76" w:rsidP="00E751B4">
            <w:pPr>
              <w:numPr>
                <w:ilvl w:val="0"/>
                <w:numId w:val="4"/>
              </w:numPr>
              <w:pBdr>
                <w:top w:val="nil"/>
                <w:left w:val="nil"/>
                <w:bottom w:val="nil"/>
                <w:right w:val="nil"/>
                <w:between w:val="nil"/>
              </w:pBdr>
              <w:suppressAutoHyphens w:val="0"/>
              <w:spacing w:after="120" w:line="276" w:lineRule="auto"/>
              <w:contextualSpacing/>
            </w:pPr>
            <w:r w:rsidRPr="00FE7F96">
              <w:t>Aver eseguito l’accesso.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FE7F96">
              <w:t>Essere entrati nella propria Area Personale.</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t xml:space="preserve"> La</w:t>
            </w:r>
            <w:proofErr w:type="gramEnd"/>
            <w:r>
              <w:t xml:space="preserve"> segreteria visualizza la lista di tutti i tirocini.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lastRenderedPageBreak/>
              <w:t>Condizione di</w:t>
            </w:r>
            <w:r>
              <w:rPr>
                <w:rFonts w:cstheme="minorHAnsi"/>
                <w:b/>
              </w:rPr>
              <w:t xml:space="preserve"> uscita (Failure): </w:t>
            </w:r>
            <w:r w:rsidRPr="00FE7F96">
              <w:t xml:space="preserve">La segreteria non riesce a </w:t>
            </w:r>
            <w:r>
              <w:t>visualizzare la lista.</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D8111B" w:rsidRDefault="00D42A76" w:rsidP="00D42A76">
            <w:pPr>
              <w:ind w:left="720"/>
              <w:rPr>
                <w:rFonts w:cstheme="minorHAnsi"/>
              </w:rPr>
            </w:pPr>
            <w:r>
              <w:rPr>
                <w:rFonts w:cstheme="minorHAnsi"/>
                <w:b/>
              </w:rPr>
              <w:t>1.</w:t>
            </w:r>
            <w:r w:rsidRPr="00D8111B">
              <w:rPr>
                <w:rFonts w:cstheme="minorHAnsi"/>
                <w:b/>
              </w:rPr>
              <w:t xml:space="preserve">    Sistema: </w:t>
            </w:r>
            <w:r w:rsidRPr="00FE7F96">
              <w:t xml:space="preserve">La segreteria </w:t>
            </w:r>
            <w:r>
              <w:t>clicca sul pulsante “Visualizza tirocini”</w:t>
            </w:r>
          </w:p>
          <w:p w:rsidR="00D42A76" w:rsidRPr="00D8111B" w:rsidRDefault="00D42A76" w:rsidP="00D42A76">
            <w:pPr>
              <w:rPr>
                <w:rFonts w:cstheme="minorHAnsi"/>
                <w:b/>
              </w:rPr>
            </w:pPr>
            <w:r>
              <w:rPr>
                <w:rFonts w:cstheme="minorHAnsi"/>
                <w:b/>
              </w:rPr>
              <w:t xml:space="preserve">                2.</w:t>
            </w:r>
            <w:r w:rsidRPr="00D8111B">
              <w:rPr>
                <w:rFonts w:cstheme="minorHAnsi"/>
                <w:b/>
              </w:rPr>
              <w:t xml:space="preserve"> Segreteria: </w:t>
            </w:r>
            <w:r>
              <w:t>Visualizza una lista di tutti i tirocini.</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t>Non ci sono tirocini in corso.</w:t>
            </w:r>
          </w:p>
          <w:p w:rsidR="00D42A76" w:rsidRPr="003B205B" w:rsidRDefault="00D42A76" w:rsidP="00D42A76">
            <w:pPr>
              <w:rPr>
                <w:rFonts w:cstheme="minorHAnsi"/>
                <w:b/>
              </w:rPr>
            </w:pPr>
            <w:proofErr w:type="gramStart"/>
            <w:r>
              <w:rPr>
                <w:rFonts w:cstheme="minorHAnsi"/>
                <w:b/>
              </w:rPr>
              <w:t>2.a.1  Sistema</w:t>
            </w:r>
            <w:proofErr w:type="gramEnd"/>
            <w:r w:rsidRPr="003B205B">
              <w:rPr>
                <w:rFonts w:cstheme="minorHAnsi"/>
                <w:b/>
              </w:rPr>
              <w:t>:</w:t>
            </w:r>
            <w:r>
              <w:rPr>
                <w:rFonts w:cstheme="minorHAnsi"/>
                <w:b/>
              </w:rPr>
              <w:t xml:space="preserve"> </w:t>
            </w:r>
            <w:r w:rsidRPr="00FE7F96">
              <w:t xml:space="preserve">Il sistema notifica che </w:t>
            </w:r>
            <w:r>
              <w:t>non ci sono tirocini in corso</w:t>
            </w:r>
            <w:r w:rsidRPr="00FE7F96">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FE7F96">
              <w:t>Il sistema non riesce a mostrare la lista dei tirocini.</w:t>
            </w:r>
          </w:p>
          <w:p w:rsidR="00D42A76" w:rsidRPr="003B205B" w:rsidRDefault="00D42A76" w:rsidP="00D42A76">
            <w:pPr>
              <w:rPr>
                <w:rFonts w:cstheme="minorHAnsi"/>
              </w:rPr>
            </w:pPr>
            <w:r>
              <w:rPr>
                <w:rFonts w:eastAsia="Times New Roman" w:cstheme="minorHAnsi"/>
                <w:b/>
                <w:lang w:eastAsia="it-IT"/>
              </w:rPr>
              <w:t xml:space="preserve">     2.a.1 </w:t>
            </w:r>
            <w:r w:rsidRPr="003B205B">
              <w:rPr>
                <w:rFonts w:eastAsia="Times New Roman" w:cstheme="minorHAnsi"/>
                <w:b/>
                <w:lang w:eastAsia="it-IT"/>
              </w:rPr>
              <w:t>Sistema:</w:t>
            </w:r>
            <w:r>
              <w:rPr>
                <w:rFonts w:eastAsia="Times New Roman" w:cstheme="minorHAnsi"/>
                <w:b/>
                <w:lang w:eastAsia="it-IT"/>
              </w:rPr>
              <w:t xml:space="preserve"> </w:t>
            </w:r>
            <w:r w:rsidRPr="00FE7F96">
              <w:t xml:space="preserve">Visualizza un messaggio di errore e invita </w:t>
            </w:r>
            <w:r>
              <w:t xml:space="preserve">l’utente </w:t>
            </w:r>
            <w:r w:rsidRPr="00FE7F96">
              <w:t>a riprovare più tardi.</w:t>
            </w:r>
          </w:p>
        </w:tc>
      </w:tr>
    </w:tbl>
    <w:p w:rsidR="00D42A76" w:rsidRDefault="00D42A76" w:rsidP="00D42A76">
      <w:pPr>
        <w:tabs>
          <w:tab w:val="left" w:pos="2220"/>
        </w:tabs>
      </w:pPr>
    </w:p>
    <w:p w:rsidR="00D42A76" w:rsidRDefault="00D42A76" w:rsidP="00D42A76">
      <w:pPr>
        <w:tabs>
          <w:tab w:val="left" w:pos="2220"/>
        </w:tabs>
      </w:pPr>
    </w:p>
    <w:p w:rsidR="007B2CA2" w:rsidRDefault="007B2CA2">
      <w:pPr>
        <w:suppressAutoHyphens w:val="0"/>
      </w:pPr>
    </w:p>
    <w:p w:rsidR="007855F0" w:rsidRDefault="007855F0" w:rsidP="007855F0">
      <w:pPr>
        <w:pStyle w:val="Heading3"/>
      </w:pPr>
      <w:bookmarkStart w:id="38" w:name="_Ref498009022"/>
      <w:bookmarkStart w:id="39" w:name="_Ref498009024"/>
      <w:bookmarkStart w:id="40" w:name="_Ref498009025"/>
      <w:r>
        <w:t>3.4.3 Modello ad oggetti</w:t>
      </w:r>
      <w:bookmarkEnd w:id="38"/>
    </w:p>
    <w:p w:rsidR="007855F0" w:rsidRDefault="007855F0" w:rsidP="007855F0">
      <w:pPr>
        <w:pStyle w:val="Heading4"/>
        <w:spacing w:before="120"/>
        <w:rPr>
          <w:i w:val="0"/>
          <w:color w:val="262626" w:themeColor="text1" w:themeTint="D9"/>
        </w:rPr>
      </w:pPr>
      <w:r>
        <w:rPr>
          <w:i w:val="0"/>
          <w:color w:val="262626" w:themeColor="text1" w:themeTint="D9"/>
        </w:rPr>
        <w:t>CD_GU: Gestione Utenti</w:t>
      </w:r>
    </w:p>
    <w:p w:rsidR="007855F0" w:rsidRPr="005E5893" w:rsidRDefault="007855F0" w:rsidP="007855F0">
      <w:pPr>
        <w:ind w:left="-993" w:right="-994"/>
        <w:jc w:val="center"/>
      </w:pPr>
      <w:r>
        <w:rPr>
          <w:noProof/>
        </w:rPr>
        <w:drawing>
          <wp:inline distT="0" distB="0" distL="0" distR="0" wp14:anchorId="70883B8D" wp14:editId="356180C4">
            <wp:extent cx="5753100" cy="56292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5629275"/>
                    </a:xfrm>
                    <a:prstGeom prst="rect">
                      <a:avLst/>
                    </a:prstGeom>
                    <a:noFill/>
                    <a:ln>
                      <a:noFill/>
                    </a:ln>
                  </pic:spPr>
                </pic:pic>
              </a:graphicData>
            </a:graphic>
          </wp:inline>
        </w:drawing>
      </w:r>
    </w:p>
    <w:p w:rsidR="007855F0" w:rsidRDefault="007855F0" w:rsidP="007855F0">
      <w:pPr>
        <w:pStyle w:val="Heading4"/>
        <w:spacing w:before="360"/>
        <w:rPr>
          <w:i w:val="0"/>
          <w:color w:val="262626" w:themeColor="text1" w:themeTint="D9"/>
        </w:rPr>
      </w:pPr>
      <w:r>
        <w:rPr>
          <w:i w:val="0"/>
          <w:color w:val="262626" w:themeColor="text1" w:themeTint="D9"/>
        </w:rPr>
        <w:lastRenderedPageBreak/>
        <w:t>CD_GP: Gestione Professore</w:t>
      </w:r>
    </w:p>
    <w:p w:rsidR="007855F0" w:rsidRPr="005E5893" w:rsidRDefault="007855F0" w:rsidP="007855F0">
      <w:pPr>
        <w:ind w:left="-993" w:right="-994"/>
        <w:jc w:val="center"/>
      </w:pPr>
      <w:r>
        <w:rPr>
          <w:noProof/>
        </w:rPr>
        <w:drawing>
          <wp:inline distT="0" distB="0" distL="0" distR="0" wp14:anchorId="7895B272" wp14:editId="21EBB80D">
            <wp:extent cx="5762625" cy="56864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5686425"/>
                    </a:xfrm>
                    <a:prstGeom prst="rect">
                      <a:avLst/>
                    </a:prstGeom>
                    <a:noFill/>
                    <a:ln>
                      <a:noFill/>
                    </a:ln>
                  </pic:spPr>
                </pic:pic>
              </a:graphicData>
            </a:graphic>
          </wp:inline>
        </w:drawing>
      </w:r>
    </w:p>
    <w:p w:rsidR="007855F0" w:rsidRDefault="007855F0" w:rsidP="007855F0">
      <w:pPr>
        <w:pStyle w:val="Heading4"/>
        <w:spacing w:before="360"/>
        <w:rPr>
          <w:i w:val="0"/>
          <w:color w:val="262626" w:themeColor="text1" w:themeTint="D9"/>
        </w:rPr>
      </w:pPr>
      <w:r>
        <w:rPr>
          <w:i w:val="0"/>
          <w:color w:val="262626" w:themeColor="text1" w:themeTint="D9"/>
        </w:rPr>
        <w:lastRenderedPageBreak/>
        <w:t>CD_GTA: Gestione Tutor aziendale</w:t>
      </w:r>
    </w:p>
    <w:p w:rsidR="007855F0" w:rsidRPr="005E5893" w:rsidRDefault="007855F0" w:rsidP="007855F0">
      <w:pPr>
        <w:ind w:left="-993" w:right="-994"/>
        <w:jc w:val="center"/>
      </w:pPr>
      <w:r>
        <w:rPr>
          <w:noProof/>
        </w:rPr>
        <w:drawing>
          <wp:inline distT="0" distB="0" distL="0" distR="0" wp14:anchorId="6B008F48" wp14:editId="0F859EB7">
            <wp:extent cx="5753100" cy="56197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5619750"/>
                    </a:xfrm>
                    <a:prstGeom prst="rect">
                      <a:avLst/>
                    </a:prstGeom>
                    <a:noFill/>
                    <a:ln>
                      <a:noFill/>
                    </a:ln>
                  </pic:spPr>
                </pic:pic>
              </a:graphicData>
            </a:graphic>
          </wp:inline>
        </w:drawing>
      </w:r>
    </w:p>
    <w:p w:rsidR="007855F0" w:rsidRDefault="007855F0" w:rsidP="007855F0">
      <w:pPr>
        <w:pStyle w:val="Heading4"/>
        <w:spacing w:before="360"/>
        <w:rPr>
          <w:i w:val="0"/>
          <w:color w:val="262626" w:themeColor="text1" w:themeTint="D9"/>
        </w:rPr>
      </w:pPr>
      <w:r>
        <w:rPr>
          <w:i w:val="0"/>
          <w:color w:val="262626" w:themeColor="text1" w:themeTint="D9"/>
        </w:rPr>
        <w:lastRenderedPageBreak/>
        <w:t>CD_GSTU: Gestione Studente</w:t>
      </w:r>
    </w:p>
    <w:p w:rsidR="007855F0" w:rsidRPr="005E5893" w:rsidRDefault="007855F0" w:rsidP="007855F0">
      <w:pPr>
        <w:ind w:left="-993" w:right="-994"/>
        <w:jc w:val="center"/>
        <w:rPr>
          <w:noProof/>
        </w:rPr>
      </w:pPr>
      <w:r>
        <w:rPr>
          <w:noProof/>
        </w:rPr>
        <w:drawing>
          <wp:inline distT="0" distB="0" distL="0" distR="0" wp14:anchorId="14269924" wp14:editId="27CDB892">
            <wp:extent cx="5753100" cy="513397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5133975"/>
                    </a:xfrm>
                    <a:prstGeom prst="rect">
                      <a:avLst/>
                    </a:prstGeom>
                    <a:noFill/>
                    <a:ln>
                      <a:noFill/>
                    </a:ln>
                  </pic:spPr>
                </pic:pic>
              </a:graphicData>
            </a:graphic>
          </wp:inline>
        </w:drawing>
      </w:r>
      <w:r w:rsidRPr="005E5893">
        <w:rPr>
          <w:noProof/>
        </w:rPr>
        <w:fldChar w:fldCharType="begin"/>
      </w:r>
      <w:r w:rsidRPr="005E5893">
        <w:rPr>
          <w:noProof/>
        </w:rPr>
        <w:instrText xml:space="preserve"> XE "3.4.3 Modello ad oggetti" </w:instrText>
      </w:r>
      <w:r w:rsidRPr="005E5893">
        <w:rPr>
          <w:noProof/>
        </w:rPr>
        <w:fldChar w:fldCharType="end"/>
      </w:r>
    </w:p>
    <w:p w:rsidR="007855F0" w:rsidRDefault="007855F0" w:rsidP="007855F0">
      <w:pPr>
        <w:pStyle w:val="Heading4"/>
        <w:spacing w:before="360"/>
        <w:rPr>
          <w:i w:val="0"/>
          <w:color w:val="262626" w:themeColor="text1" w:themeTint="D9"/>
        </w:rPr>
      </w:pPr>
      <w:r w:rsidRPr="00E90E35">
        <w:rPr>
          <w:i w:val="0"/>
          <w:color w:val="262626" w:themeColor="text1" w:themeTint="D9"/>
        </w:rPr>
        <w:lastRenderedPageBreak/>
        <w:t>CD_GSG: Gestione segreteria</w:t>
      </w:r>
    </w:p>
    <w:p w:rsidR="007855F0" w:rsidRPr="003349D1" w:rsidRDefault="007855F0" w:rsidP="007855F0">
      <w:pPr>
        <w:jc w:val="center"/>
      </w:pPr>
      <w:r>
        <w:rPr>
          <w:noProof/>
        </w:rPr>
        <w:drawing>
          <wp:inline distT="0" distB="0" distL="0" distR="0" wp14:anchorId="1A2E7F40" wp14:editId="04D4754C">
            <wp:extent cx="5762625" cy="46767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4676775"/>
                    </a:xfrm>
                    <a:prstGeom prst="rect">
                      <a:avLst/>
                    </a:prstGeom>
                    <a:noFill/>
                    <a:ln>
                      <a:noFill/>
                    </a:ln>
                  </pic:spPr>
                </pic:pic>
              </a:graphicData>
            </a:graphic>
          </wp:inline>
        </w:drawing>
      </w:r>
    </w:p>
    <w:p w:rsidR="007855F0" w:rsidRPr="00D35254" w:rsidRDefault="007855F0" w:rsidP="007855F0">
      <w:pPr>
        <w:pStyle w:val="Heading4"/>
        <w:spacing w:before="360"/>
        <w:rPr>
          <w:i w:val="0"/>
          <w:color w:val="262626" w:themeColor="text1" w:themeTint="D9"/>
        </w:rPr>
      </w:pPr>
      <w:r w:rsidRPr="00D35254">
        <w:rPr>
          <w:i w:val="0"/>
          <w:color w:val="262626" w:themeColor="text1" w:themeTint="D9"/>
        </w:rPr>
        <w:t>3.4.3.1 TABELLA RIASSUNTIVA DI TUTTI GLI OGGETTI:</w:t>
      </w:r>
    </w:p>
    <w:tbl>
      <w:tblPr>
        <w:tblW w:w="9211" w:type="dxa"/>
        <w:tblCellMar>
          <w:left w:w="10" w:type="dxa"/>
          <w:right w:w="10" w:type="dxa"/>
        </w:tblCellMar>
        <w:tblLook w:val="0000" w:firstRow="0" w:lastRow="0" w:firstColumn="0" w:lastColumn="0" w:noHBand="0" w:noVBand="0"/>
      </w:tblPr>
      <w:tblGrid>
        <w:gridCol w:w="3070"/>
        <w:gridCol w:w="3070"/>
        <w:gridCol w:w="3071"/>
      </w:tblGrid>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005C99">
            <w:pPr>
              <w:spacing w:before="60" w:after="60" w:line="240" w:lineRule="auto"/>
              <w:rPr>
                <w:rFonts w:ascii="Century Gothic" w:hAnsi="Century Gothic"/>
                <w:color w:val="FFFFFF"/>
                <w:sz w:val="24"/>
              </w:rPr>
            </w:pPr>
            <w:r>
              <w:rPr>
                <w:rFonts w:ascii="Century Gothic" w:hAnsi="Century Gothic"/>
                <w:color w:val="FFFFFF"/>
                <w:sz w:val="24"/>
              </w:rPr>
              <w:t>Nome oggetto</w:t>
            </w:r>
          </w:p>
        </w:tc>
        <w:tc>
          <w:tcPr>
            <w:tcW w:w="3070"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005C99">
            <w:pPr>
              <w:spacing w:before="60" w:after="60" w:line="240" w:lineRule="auto"/>
              <w:rPr>
                <w:rFonts w:ascii="Century Gothic" w:hAnsi="Century Gothic"/>
                <w:color w:val="FFFFFF"/>
                <w:sz w:val="24"/>
              </w:rPr>
            </w:pPr>
            <w:r>
              <w:rPr>
                <w:rFonts w:ascii="Century Gothic" w:hAnsi="Century Gothic"/>
                <w:color w:val="FFFFFF"/>
                <w:sz w:val="24"/>
              </w:rPr>
              <w:t>Tipologia</w:t>
            </w:r>
          </w:p>
        </w:tc>
        <w:tc>
          <w:tcPr>
            <w:tcW w:w="3071"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005C99">
            <w:pPr>
              <w:spacing w:before="60" w:after="60" w:line="240" w:lineRule="auto"/>
              <w:rPr>
                <w:rFonts w:ascii="Century Gothic" w:hAnsi="Century Gothic"/>
                <w:color w:val="FFFFFF"/>
                <w:sz w:val="24"/>
              </w:rPr>
            </w:pPr>
            <w:r>
              <w:rPr>
                <w:rFonts w:ascii="Century Gothic" w:hAnsi="Century Gothic"/>
                <w:color w:val="FFFFFF"/>
                <w:sz w:val="24"/>
              </w:rPr>
              <w:t>Descrizione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rFonts w:ascii="Century Gothic" w:hAnsi="Century Gothic"/>
                <w:sz w:val="24"/>
              </w:rPr>
            </w:pPr>
            <w:r w:rsidRPr="00B10F40">
              <w:rPr>
                <w:sz w:val="24"/>
              </w:rPr>
              <w:t>Studente</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dello studente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Pr="00B10F40" w:rsidRDefault="007855F0" w:rsidP="00005C99">
            <w:pPr>
              <w:spacing w:before="60" w:after="60" w:line="240" w:lineRule="auto"/>
              <w:rPr>
                <w:sz w:val="24"/>
              </w:rPr>
            </w:pPr>
            <w:r>
              <w:rPr>
                <w:sz w:val="24"/>
              </w:rPr>
              <w:t>Professore</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 professore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Tutor Aziendale</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 tutor aziendale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Segreteria</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della segreteria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Azienda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dell’azienda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PaginaStudente</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pagina personale in cui vengono visualizzati i pulsanti per compiere le varie azioni permesse dal sistema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PaginaAzienda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la pagina personale in cui vengono visualizzati i pulsanti per compiere le varie azioni permesse dal sistema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RichiestaTirocinio</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funzione che permette allo studente di richiedere ai professori o tutor aziendali la disponibilità di tirocinio</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lastRenderedPageBreak/>
              <w:t>GestoreProfessore</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la funzione che permette di selezionare le varie funzioni permesse al professore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ModificaPagina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pagina in cui è possibile modificare le informazioni personali dei professori o tutor aziendali</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Visual_studenti_domanda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pulsante che permette di visualizzare tutti gli studenti che hanno effettuato la richiesta di tirocinio</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Modifica_ore_tirocinio</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il pulsante che permette di modificare le ore di tirocinio svolte dallo studente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Gestore Segreteria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tabs>
                <w:tab w:val="left" w:pos="2040"/>
              </w:tabs>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la funzione tramite la quale è possibile visualizzare tutte funzioni permesse alla segreteria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Pagina Tutor aziendale</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tabs>
                <w:tab w:val="left" w:pos="2040"/>
              </w:tabs>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pagina personale in cui vengono visualizzati i pulsanti per compiere le varie azioni permesse dal sistema</w:t>
            </w:r>
          </w:p>
        </w:tc>
      </w:tr>
    </w:tbl>
    <w:p w:rsidR="007855F0" w:rsidRPr="00884FF4" w:rsidRDefault="007855F0" w:rsidP="007855F0">
      <w:pPr>
        <w:pStyle w:val="Heading3"/>
      </w:pPr>
      <w:r>
        <w:t>3.4.4 Modello dinamico</w:t>
      </w:r>
      <w:bookmarkEnd w:id="39"/>
    </w:p>
    <w:p w:rsidR="007855F0" w:rsidRDefault="007855F0" w:rsidP="007855F0">
      <w:pPr>
        <w:pStyle w:val="Heading4"/>
        <w:spacing w:before="360" w:after="120"/>
        <w:rPr>
          <w:i w:val="0"/>
          <w:color w:val="3B3838" w:themeColor="background2" w:themeShade="40"/>
        </w:rPr>
      </w:pPr>
      <w:r>
        <w:rPr>
          <w:i w:val="0"/>
          <w:color w:val="3B3838" w:themeColor="background2" w:themeShade="40"/>
        </w:rPr>
        <w:t>SD_GU_1: Login</w:t>
      </w:r>
    </w:p>
    <w:p w:rsidR="007855F0" w:rsidRPr="00E53E15" w:rsidRDefault="007855F0" w:rsidP="007855F0">
      <w:pPr>
        <w:ind w:left="-851" w:right="-852"/>
        <w:jc w:val="center"/>
      </w:pPr>
      <w:r>
        <w:rPr>
          <w:noProof/>
        </w:rPr>
        <w:drawing>
          <wp:inline distT="0" distB="0" distL="0" distR="0" wp14:anchorId="65A49D2E" wp14:editId="772ECCDE">
            <wp:extent cx="5438775" cy="391223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3912235"/>
                    </a:xfrm>
                    <a:prstGeom prst="rect">
                      <a:avLst/>
                    </a:prstGeom>
                    <a:noFill/>
                    <a:ln>
                      <a:noFill/>
                    </a:ln>
                  </pic:spPr>
                </pic:pic>
              </a:graphicData>
            </a:graphic>
          </wp:inline>
        </w:drawing>
      </w:r>
    </w:p>
    <w:p w:rsidR="007855F0" w:rsidRDefault="007855F0" w:rsidP="007855F0">
      <w:pPr>
        <w:pStyle w:val="Heading4"/>
        <w:spacing w:before="360" w:after="120"/>
        <w:rPr>
          <w:i w:val="0"/>
          <w:color w:val="3B3838" w:themeColor="background2" w:themeShade="40"/>
        </w:rPr>
      </w:pPr>
      <w:r>
        <w:rPr>
          <w:i w:val="0"/>
          <w:color w:val="3B3838" w:themeColor="background2" w:themeShade="40"/>
        </w:rPr>
        <w:lastRenderedPageBreak/>
        <w:t xml:space="preserve">SD_GU_4: </w:t>
      </w:r>
      <w:proofErr w:type="spellStart"/>
      <w:r>
        <w:rPr>
          <w:i w:val="0"/>
          <w:color w:val="3B3838" w:themeColor="background2" w:themeShade="40"/>
        </w:rPr>
        <w:t>Logout</w:t>
      </w:r>
      <w:proofErr w:type="spellEnd"/>
    </w:p>
    <w:p w:rsidR="007855F0" w:rsidRPr="0065034C" w:rsidRDefault="007855F0" w:rsidP="007855F0">
      <w:pPr>
        <w:ind w:left="-709" w:right="-709"/>
        <w:jc w:val="center"/>
      </w:pPr>
      <w:r>
        <w:rPr>
          <w:noProof/>
        </w:rPr>
        <w:drawing>
          <wp:inline distT="0" distB="0" distL="0" distR="0" wp14:anchorId="597654B6" wp14:editId="2B9CB1E5">
            <wp:extent cx="5041265" cy="2122805"/>
            <wp:effectExtent l="0" t="0" r="698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1265" cy="2122805"/>
                    </a:xfrm>
                    <a:prstGeom prst="rect">
                      <a:avLst/>
                    </a:prstGeom>
                    <a:noFill/>
                    <a:ln>
                      <a:noFill/>
                    </a:ln>
                  </pic:spPr>
                </pic:pic>
              </a:graphicData>
            </a:graphic>
          </wp:inline>
        </w:drawing>
      </w:r>
    </w:p>
    <w:p w:rsidR="007855F0" w:rsidRDefault="007855F0" w:rsidP="007855F0">
      <w:pPr>
        <w:pStyle w:val="Heading4"/>
        <w:spacing w:before="360" w:after="120"/>
        <w:rPr>
          <w:i w:val="0"/>
          <w:color w:val="3B3838" w:themeColor="background2" w:themeShade="40"/>
        </w:rPr>
      </w:pPr>
      <w:r>
        <w:rPr>
          <w:i w:val="0"/>
          <w:color w:val="3B3838" w:themeColor="background2" w:themeShade="40"/>
        </w:rPr>
        <w:t>SD_GU_6: Modifica dei dati personali</w:t>
      </w:r>
    </w:p>
    <w:p w:rsidR="007855F0" w:rsidRPr="00674D2C" w:rsidRDefault="007855F0" w:rsidP="007855F0">
      <w:pPr>
        <w:ind w:left="-993" w:right="-994"/>
        <w:jc w:val="center"/>
      </w:pPr>
      <w:r>
        <w:rPr>
          <w:noProof/>
        </w:rPr>
        <w:drawing>
          <wp:inline distT="0" distB="0" distL="0" distR="0" wp14:anchorId="3561679F" wp14:editId="74D118E6">
            <wp:extent cx="3371215" cy="3617595"/>
            <wp:effectExtent l="0" t="0" r="635"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1215" cy="3617595"/>
                    </a:xfrm>
                    <a:prstGeom prst="rect">
                      <a:avLst/>
                    </a:prstGeom>
                    <a:noFill/>
                    <a:ln>
                      <a:noFill/>
                    </a:ln>
                  </pic:spPr>
                </pic:pic>
              </a:graphicData>
            </a:graphic>
          </wp:inline>
        </w:drawing>
      </w:r>
    </w:p>
    <w:p w:rsidR="007855F0" w:rsidRDefault="007855F0" w:rsidP="007855F0">
      <w:pPr>
        <w:pStyle w:val="Heading4"/>
        <w:spacing w:before="360" w:after="120"/>
        <w:rPr>
          <w:i w:val="0"/>
          <w:color w:val="3B3838" w:themeColor="background2" w:themeShade="40"/>
        </w:rPr>
      </w:pPr>
      <w:r>
        <w:rPr>
          <w:i w:val="0"/>
          <w:color w:val="3B3838" w:themeColor="background2" w:themeShade="40"/>
        </w:rPr>
        <w:lastRenderedPageBreak/>
        <w:t>SD_GU_7: Visualizza andamento tirocini in corso</w:t>
      </w:r>
    </w:p>
    <w:p w:rsidR="007855F0" w:rsidRPr="00CF5ADB" w:rsidRDefault="007855F0" w:rsidP="007855F0">
      <w:pPr>
        <w:ind w:left="-709" w:right="-709"/>
        <w:jc w:val="center"/>
      </w:pPr>
      <w:r>
        <w:rPr>
          <w:noProof/>
        </w:rPr>
        <w:drawing>
          <wp:inline distT="0" distB="0" distL="0" distR="0" wp14:anchorId="14B51D1A" wp14:editId="032A3781">
            <wp:extent cx="5549900" cy="33077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9900" cy="3307715"/>
                    </a:xfrm>
                    <a:prstGeom prst="rect">
                      <a:avLst/>
                    </a:prstGeom>
                    <a:noFill/>
                    <a:ln>
                      <a:noFill/>
                    </a:ln>
                  </pic:spPr>
                </pic:pic>
              </a:graphicData>
            </a:graphic>
          </wp:inline>
        </w:drawing>
      </w:r>
    </w:p>
    <w:p w:rsidR="007855F0" w:rsidRDefault="007855F0" w:rsidP="007855F0">
      <w:pPr>
        <w:pStyle w:val="Heading4"/>
        <w:spacing w:before="360" w:after="120"/>
        <w:rPr>
          <w:i w:val="0"/>
          <w:color w:val="3B3838" w:themeColor="background2" w:themeShade="40"/>
        </w:rPr>
      </w:pPr>
      <w:r>
        <w:rPr>
          <w:i w:val="0"/>
          <w:color w:val="3B3838" w:themeColor="background2" w:themeShade="40"/>
        </w:rPr>
        <w:t>SD_GP_2: Modifica ore di tirocinio</w:t>
      </w:r>
    </w:p>
    <w:p w:rsidR="007855F0" w:rsidRPr="00620763" w:rsidRDefault="007855F0" w:rsidP="007855F0">
      <w:pPr>
        <w:ind w:left="-709" w:right="-709"/>
        <w:jc w:val="center"/>
      </w:pPr>
      <w:r>
        <w:rPr>
          <w:noProof/>
        </w:rPr>
        <w:drawing>
          <wp:inline distT="0" distB="0" distL="0" distR="0" wp14:anchorId="05A0072A" wp14:editId="673F8BAF">
            <wp:extent cx="6122670" cy="3975735"/>
            <wp:effectExtent l="0" t="0" r="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2670" cy="3975735"/>
                    </a:xfrm>
                    <a:prstGeom prst="rect">
                      <a:avLst/>
                    </a:prstGeom>
                    <a:noFill/>
                    <a:ln>
                      <a:noFill/>
                    </a:ln>
                  </pic:spPr>
                </pic:pic>
              </a:graphicData>
            </a:graphic>
          </wp:inline>
        </w:drawing>
      </w:r>
    </w:p>
    <w:p w:rsidR="007855F0" w:rsidRDefault="007855F0" w:rsidP="007855F0">
      <w:pPr>
        <w:pStyle w:val="Heading4"/>
        <w:spacing w:before="360" w:after="120"/>
        <w:rPr>
          <w:i w:val="0"/>
          <w:color w:val="3B3838" w:themeColor="background2" w:themeShade="40"/>
        </w:rPr>
      </w:pPr>
      <w:r>
        <w:rPr>
          <w:i w:val="0"/>
          <w:color w:val="3B3838" w:themeColor="background2" w:themeShade="40"/>
        </w:rPr>
        <w:lastRenderedPageBreak/>
        <w:t>SD_GSTU_5: Effettuazione domanda di tirocinio</w:t>
      </w:r>
    </w:p>
    <w:p w:rsidR="007855F0" w:rsidRPr="001B2F1D" w:rsidRDefault="007855F0" w:rsidP="007855F0">
      <w:pPr>
        <w:ind w:left="-709" w:right="-709"/>
        <w:jc w:val="center"/>
      </w:pPr>
      <w:r>
        <w:rPr>
          <w:noProof/>
        </w:rPr>
        <w:drawing>
          <wp:inline distT="0" distB="0" distL="0" distR="0" wp14:anchorId="0BDE969A" wp14:editId="75445AEC">
            <wp:extent cx="4651375" cy="4492625"/>
            <wp:effectExtent l="0" t="0" r="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1375" cy="4492625"/>
                    </a:xfrm>
                    <a:prstGeom prst="rect">
                      <a:avLst/>
                    </a:prstGeom>
                    <a:noFill/>
                    <a:ln>
                      <a:noFill/>
                    </a:ln>
                  </pic:spPr>
                </pic:pic>
              </a:graphicData>
            </a:graphic>
          </wp:inline>
        </w:drawing>
      </w:r>
    </w:p>
    <w:p w:rsidR="007855F0" w:rsidRDefault="007855F0" w:rsidP="007855F0">
      <w:pPr>
        <w:pStyle w:val="Heading4"/>
        <w:spacing w:before="360" w:after="120"/>
        <w:rPr>
          <w:i w:val="0"/>
          <w:color w:val="3B3838" w:themeColor="background2" w:themeShade="40"/>
        </w:rPr>
      </w:pPr>
      <w:r>
        <w:rPr>
          <w:i w:val="0"/>
          <w:color w:val="3B3838" w:themeColor="background2" w:themeShade="40"/>
        </w:rPr>
        <w:t>SD_GSG_2: Convalida dei tirocini</w:t>
      </w:r>
    </w:p>
    <w:p w:rsidR="007855F0" w:rsidRPr="00674D2C" w:rsidRDefault="007855F0" w:rsidP="007855F0">
      <w:pPr>
        <w:ind w:left="-993" w:right="-994"/>
        <w:jc w:val="center"/>
      </w:pPr>
      <w:r>
        <w:rPr>
          <w:noProof/>
        </w:rPr>
        <w:drawing>
          <wp:inline distT="0" distB="0" distL="0" distR="0" wp14:anchorId="5A610CCA" wp14:editId="5834815D">
            <wp:extent cx="3840480" cy="3017520"/>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3017520"/>
                    </a:xfrm>
                    <a:prstGeom prst="rect">
                      <a:avLst/>
                    </a:prstGeom>
                    <a:noFill/>
                    <a:ln>
                      <a:noFill/>
                    </a:ln>
                  </pic:spPr>
                </pic:pic>
              </a:graphicData>
            </a:graphic>
          </wp:inline>
        </w:drawing>
      </w:r>
    </w:p>
    <w:p w:rsidR="007855F0" w:rsidRDefault="007855F0" w:rsidP="007855F0">
      <w:pPr>
        <w:pStyle w:val="Heading3"/>
      </w:pPr>
      <w:r>
        <w:lastRenderedPageBreak/>
        <w:t xml:space="preserve">3.4.5 </w:t>
      </w:r>
      <w:r w:rsidRPr="00E013FC">
        <w:t xml:space="preserve">State Chart </w:t>
      </w:r>
      <w:proofErr w:type="spellStart"/>
      <w:r w:rsidRPr="00E013FC">
        <w:t>Diagram</w:t>
      </w:r>
      <w:proofErr w:type="spellEnd"/>
    </w:p>
    <w:p w:rsidR="007855F0" w:rsidRPr="0056260A" w:rsidRDefault="007855F0" w:rsidP="007855F0">
      <w:pPr>
        <w:pStyle w:val="Heading4"/>
        <w:spacing w:after="120"/>
        <w:rPr>
          <w:i w:val="0"/>
          <w:color w:val="3B3838" w:themeColor="background2" w:themeShade="40"/>
        </w:rPr>
      </w:pPr>
      <w:r>
        <w:rPr>
          <w:i w:val="0"/>
          <w:color w:val="3B3838" w:themeColor="background2" w:themeShade="40"/>
        </w:rPr>
        <w:t>SCD_GSTU_5: Effettuazione domanda tirocinio</w:t>
      </w:r>
      <w:r>
        <w:fldChar w:fldCharType="begin"/>
      </w:r>
      <w:r>
        <w:instrText xml:space="preserve"> XE "</w:instrText>
      </w:r>
      <w:r w:rsidRPr="00A350D1">
        <w:instrText>3.4.4 Modello dinamico</w:instrText>
      </w:r>
      <w:r>
        <w:instrText xml:space="preserve">" </w:instrText>
      </w:r>
      <w:r>
        <w:fldChar w:fldCharType="end"/>
      </w:r>
    </w:p>
    <w:p w:rsidR="007855F0" w:rsidRDefault="007855F0" w:rsidP="007855F0">
      <w:r>
        <w:rPr>
          <w:noProof/>
        </w:rPr>
        <w:drawing>
          <wp:inline distT="0" distB="0" distL="0" distR="0" wp14:anchorId="7153C0C5" wp14:editId="35174CAA">
            <wp:extent cx="5762625" cy="3286125"/>
            <wp:effectExtent l="0" t="0" r="9525"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rsidR="00240DEB" w:rsidRPr="00B85656" w:rsidRDefault="007B1E44">
      <w:pPr>
        <w:pStyle w:val="Heading1"/>
        <w:rPr>
          <w:color w:val="1549FF"/>
        </w:rPr>
      </w:pPr>
      <w:bookmarkStart w:id="41" w:name="_Toc505100591"/>
      <w:bookmarkEnd w:id="40"/>
      <w:r w:rsidRPr="00B85656">
        <w:rPr>
          <w:color w:val="1549FF"/>
        </w:rPr>
        <w:t>4. Glossario</w:t>
      </w:r>
      <w:bookmarkEnd w:id="41"/>
    </w:p>
    <w:p w:rsidR="00145152" w:rsidRPr="00A253BC" w:rsidRDefault="00145152" w:rsidP="00A253BC">
      <w:pPr>
        <w:spacing w:after="120"/>
        <w:ind w:left="283"/>
        <w:rPr>
          <w:color w:val="auto"/>
          <w:sz w:val="24"/>
        </w:rPr>
      </w:pPr>
      <w:r w:rsidRPr="00A253BC">
        <w:rPr>
          <w:b/>
          <w:bCs/>
          <w:color w:val="auto"/>
          <w:sz w:val="24"/>
        </w:rPr>
        <w:t>User-</w:t>
      </w:r>
      <w:proofErr w:type="spellStart"/>
      <w:r w:rsidRPr="00A253BC">
        <w:rPr>
          <w:b/>
          <w:bCs/>
          <w:color w:val="auto"/>
          <w:sz w:val="24"/>
        </w:rPr>
        <w:t>Friendly</w:t>
      </w:r>
      <w:proofErr w:type="spellEnd"/>
      <w:r w:rsidRPr="00A253BC">
        <w:rPr>
          <w:b/>
          <w:bCs/>
          <w:color w:val="auto"/>
          <w:sz w:val="24"/>
        </w:rPr>
        <w:t xml:space="preserve">: </w:t>
      </w:r>
      <w:r w:rsidRPr="00A253BC">
        <w:rPr>
          <w:color w:val="auto"/>
          <w:sz w:val="24"/>
        </w:rPr>
        <w:t>Tipo di software di facile usabilità. Prende l'utente per mano grazie ad un’interfaccia grafica accattivante e all'uso di menu, pulsanti, icone.</w:t>
      </w:r>
    </w:p>
    <w:p w:rsidR="00145152" w:rsidRPr="00A253BC" w:rsidRDefault="00145152" w:rsidP="00A253BC">
      <w:pPr>
        <w:spacing w:after="120"/>
        <w:ind w:left="283"/>
        <w:rPr>
          <w:color w:val="auto"/>
          <w:sz w:val="24"/>
        </w:rPr>
      </w:pPr>
      <w:r w:rsidRPr="00A253BC">
        <w:rPr>
          <w:b/>
          <w:bCs/>
          <w:color w:val="auto"/>
          <w:sz w:val="24"/>
        </w:rPr>
        <w:t xml:space="preserve">Requisito Funzionale: </w:t>
      </w:r>
      <w:r w:rsidRPr="00A253BC">
        <w:rPr>
          <w:color w:val="auto"/>
          <w:sz w:val="24"/>
        </w:rPr>
        <w:t>Funzionalità descritta che il sistema dovrà implementare.</w:t>
      </w:r>
    </w:p>
    <w:p w:rsidR="00145152" w:rsidRPr="00A253BC" w:rsidRDefault="00145152" w:rsidP="00A253BC">
      <w:pPr>
        <w:spacing w:after="120"/>
        <w:ind w:left="283"/>
        <w:rPr>
          <w:color w:val="auto"/>
          <w:sz w:val="24"/>
        </w:rPr>
      </w:pPr>
      <w:r w:rsidRPr="00A253BC">
        <w:rPr>
          <w:b/>
          <w:bCs/>
          <w:color w:val="auto"/>
          <w:sz w:val="24"/>
        </w:rPr>
        <w:t xml:space="preserve">Requisito non Funzionale: </w:t>
      </w:r>
      <w:r w:rsidRPr="00A253BC">
        <w:rPr>
          <w:color w:val="auto"/>
          <w:sz w:val="24"/>
        </w:rPr>
        <w:t>Tutti quei requisiti che non sono collegati direttamente alle funzionalità del sistema (Performance, Tempo di risposta, Usabilità).</w:t>
      </w:r>
    </w:p>
    <w:p w:rsidR="00145152" w:rsidRPr="00A253BC" w:rsidRDefault="00145152" w:rsidP="00A253BC">
      <w:pPr>
        <w:spacing w:after="120"/>
        <w:ind w:left="283"/>
        <w:rPr>
          <w:color w:val="auto"/>
          <w:sz w:val="24"/>
        </w:rPr>
      </w:pPr>
      <w:r w:rsidRPr="00A253BC">
        <w:rPr>
          <w:b/>
          <w:bCs/>
          <w:color w:val="auto"/>
          <w:sz w:val="24"/>
        </w:rPr>
        <w:t xml:space="preserve">Use Case: </w:t>
      </w:r>
      <w:r w:rsidRPr="00A253BC">
        <w:rPr>
          <w:color w:val="auto"/>
          <w:sz w:val="24"/>
        </w:rPr>
        <w:t xml:space="preserve">Il </w:t>
      </w:r>
      <w:r w:rsidRPr="00A253BC">
        <w:rPr>
          <w:bCs/>
          <w:color w:val="auto"/>
          <w:sz w:val="24"/>
        </w:rPr>
        <w:t>caso d'uso</w:t>
      </w:r>
      <w:r w:rsidRPr="00A253BC">
        <w:rPr>
          <w:b/>
          <w:bCs/>
          <w:color w:val="auto"/>
          <w:sz w:val="24"/>
        </w:rPr>
        <w:t xml:space="preserve"> </w:t>
      </w:r>
      <w:r w:rsidRPr="00A253BC">
        <w:rPr>
          <w:color w:val="auto"/>
          <w:sz w:val="24"/>
        </w:rPr>
        <w:t>in informatica è una tecnica usata nei processi di ingegneria del software per effettuare in maniera esaustiva e non ambigua, la raccolta dei requisiti al fine di produrre software di qualità.</w:t>
      </w:r>
    </w:p>
    <w:p w:rsidR="00145152" w:rsidRPr="00A253BC" w:rsidRDefault="00145152" w:rsidP="00A253BC">
      <w:pPr>
        <w:spacing w:after="120"/>
        <w:ind w:left="283"/>
        <w:rPr>
          <w:color w:val="auto"/>
          <w:sz w:val="24"/>
        </w:rPr>
      </w:pPr>
      <w:r w:rsidRPr="00A253BC">
        <w:rPr>
          <w:b/>
          <w:bCs/>
          <w:color w:val="auto"/>
          <w:sz w:val="24"/>
        </w:rPr>
        <w:t xml:space="preserve">Diagrammi dei casi d'uso (UCD): </w:t>
      </w:r>
      <w:r w:rsidRPr="00A253BC">
        <w:rPr>
          <w:color w:val="auto"/>
          <w:sz w:val="24"/>
        </w:rPr>
        <w:t>modellano il comportamento esterno di un sistema in termini delle funzioni che esso mette a disposizione agli attori che interagiscono con essi (utenti, altri sistemi software, ecc.). Gli UCD sono il diagramma principale nella vista dei casi d'uso.</w:t>
      </w:r>
    </w:p>
    <w:p w:rsidR="00145152" w:rsidRPr="00A253BC" w:rsidRDefault="00145152" w:rsidP="00A253BC">
      <w:pPr>
        <w:spacing w:after="120"/>
        <w:ind w:left="283"/>
        <w:rPr>
          <w:color w:val="auto"/>
          <w:sz w:val="24"/>
        </w:rPr>
      </w:pPr>
      <w:proofErr w:type="spellStart"/>
      <w:r w:rsidRPr="00A253BC">
        <w:rPr>
          <w:b/>
          <w:bCs/>
          <w:color w:val="auto"/>
          <w:sz w:val="24"/>
        </w:rPr>
        <w:t>Sequence</w:t>
      </w:r>
      <w:proofErr w:type="spellEnd"/>
      <w:r w:rsidRPr="00A253BC">
        <w:rPr>
          <w:b/>
          <w:bCs/>
          <w:color w:val="auto"/>
          <w:sz w:val="24"/>
        </w:rPr>
        <w:t xml:space="preserve"> </w:t>
      </w:r>
      <w:proofErr w:type="spellStart"/>
      <w:r w:rsidRPr="00A253BC">
        <w:rPr>
          <w:b/>
          <w:bCs/>
          <w:color w:val="auto"/>
          <w:sz w:val="24"/>
        </w:rPr>
        <w:t>Diagram</w:t>
      </w:r>
      <w:proofErr w:type="spellEnd"/>
      <w:r w:rsidRPr="00A253BC">
        <w:rPr>
          <w:b/>
          <w:bCs/>
          <w:color w:val="auto"/>
          <w:sz w:val="24"/>
        </w:rPr>
        <w:t xml:space="preserve">: </w:t>
      </w:r>
      <w:r w:rsidRPr="00A253BC">
        <w:rPr>
          <w:color w:val="auto"/>
          <w:sz w:val="24"/>
        </w:rPr>
        <w:t>Diagramma previsto dall’UML utilizzato per descrivere uno scenario, descrivendo le relazioni che intercorrono, in termini di messaggi, tra attori, oggetti di business, oggetti o entità del sistema.</w:t>
      </w:r>
    </w:p>
    <w:p w:rsidR="00145152" w:rsidRPr="00A253BC" w:rsidRDefault="00145152" w:rsidP="00A253BC">
      <w:pPr>
        <w:spacing w:after="120"/>
        <w:ind w:left="283"/>
        <w:rPr>
          <w:color w:val="auto"/>
          <w:sz w:val="24"/>
        </w:rPr>
      </w:pPr>
      <w:proofErr w:type="spellStart"/>
      <w:r w:rsidRPr="00A253BC">
        <w:rPr>
          <w:b/>
          <w:bCs/>
          <w:color w:val="auto"/>
          <w:sz w:val="24"/>
        </w:rPr>
        <w:t>Statechart</w:t>
      </w:r>
      <w:proofErr w:type="spellEnd"/>
      <w:r w:rsidRPr="00A253BC">
        <w:rPr>
          <w:b/>
          <w:bCs/>
          <w:color w:val="auto"/>
          <w:sz w:val="24"/>
        </w:rPr>
        <w:t xml:space="preserve"> </w:t>
      </w:r>
      <w:proofErr w:type="spellStart"/>
      <w:r w:rsidRPr="00A253BC">
        <w:rPr>
          <w:b/>
          <w:bCs/>
          <w:color w:val="auto"/>
          <w:sz w:val="24"/>
        </w:rPr>
        <w:t>Diagram</w:t>
      </w:r>
      <w:proofErr w:type="spellEnd"/>
      <w:r w:rsidRPr="00A253BC">
        <w:rPr>
          <w:b/>
          <w:bCs/>
          <w:color w:val="auto"/>
          <w:sz w:val="24"/>
        </w:rPr>
        <w:t xml:space="preserve">: </w:t>
      </w:r>
      <w:r w:rsidRPr="00A253BC">
        <w:rPr>
          <w:color w:val="auto"/>
          <w:sz w:val="24"/>
        </w:rPr>
        <w:t>Diagramma previsto dall’UML utilizzato per descrivere il comportamento di entità o di classi in termini di stato.</w:t>
      </w:r>
    </w:p>
    <w:p w:rsidR="00145152" w:rsidRPr="00A253BC" w:rsidRDefault="00145152" w:rsidP="00A253BC">
      <w:pPr>
        <w:spacing w:after="120"/>
        <w:ind w:left="283"/>
        <w:rPr>
          <w:color w:val="auto"/>
          <w:sz w:val="24"/>
        </w:rPr>
      </w:pPr>
      <w:r w:rsidRPr="00A253BC">
        <w:rPr>
          <w:b/>
          <w:bCs/>
          <w:color w:val="auto"/>
          <w:sz w:val="24"/>
        </w:rPr>
        <w:t xml:space="preserve">Class </w:t>
      </w:r>
      <w:proofErr w:type="spellStart"/>
      <w:r w:rsidRPr="00A253BC">
        <w:rPr>
          <w:b/>
          <w:bCs/>
          <w:color w:val="auto"/>
          <w:sz w:val="24"/>
        </w:rPr>
        <w:t>Diagram</w:t>
      </w:r>
      <w:proofErr w:type="spellEnd"/>
      <w:r w:rsidRPr="00A253BC">
        <w:rPr>
          <w:b/>
          <w:bCs/>
          <w:color w:val="auto"/>
          <w:sz w:val="24"/>
        </w:rPr>
        <w:t xml:space="preserve">: </w:t>
      </w:r>
      <w:r w:rsidRPr="00A253BC">
        <w:rPr>
          <w:color w:val="auto"/>
          <w:sz w:val="24"/>
        </w:rPr>
        <w:t>Diagramma previsto dall’UML, consente di descrivere tipi di entità, con le loro caratteristiche e le eventuali relazioni fra questi tipi.</w:t>
      </w:r>
    </w:p>
    <w:p w:rsidR="00145152" w:rsidRPr="00A253BC" w:rsidRDefault="00145152" w:rsidP="00A253BC">
      <w:pPr>
        <w:spacing w:after="120"/>
        <w:ind w:left="283"/>
        <w:rPr>
          <w:color w:val="auto"/>
          <w:sz w:val="24"/>
        </w:rPr>
      </w:pPr>
      <w:proofErr w:type="spellStart"/>
      <w:r w:rsidRPr="00A253BC">
        <w:rPr>
          <w:b/>
          <w:bCs/>
          <w:color w:val="auto"/>
          <w:sz w:val="24"/>
        </w:rPr>
        <w:lastRenderedPageBreak/>
        <w:t>Mockup</w:t>
      </w:r>
      <w:proofErr w:type="spellEnd"/>
      <w:r w:rsidRPr="00A253BC">
        <w:rPr>
          <w:b/>
          <w:bCs/>
          <w:color w:val="auto"/>
          <w:sz w:val="24"/>
        </w:rPr>
        <w:t xml:space="preserve">: </w:t>
      </w:r>
      <w:r w:rsidRPr="00A253BC">
        <w:rPr>
          <w:color w:val="auto"/>
          <w:sz w:val="24"/>
        </w:rPr>
        <w:t>Prototipazione digitale che permette la visione complessiva e generale di un’interfaccia.</w:t>
      </w:r>
    </w:p>
    <w:p w:rsidR="00240DEB" w:rsidRPr="00A253BC" w:rsidRDefault="00145152" w:rsidP="00A253BC">
      <w:pPr>
        <w:spacing w:after="120"/>
        <w:ind w:left="283"/>
        <w:rPr>
          <w:color w:val="auto"/>
          <w:sz w:val="24"/>
        </w:rPr>
      </w:pPr>
      <w:r w:rsidRPr="00A253BC">
        <w:rPr>
          <w:b/>
          <w:bCs/>
          <w:color w:val="auto"/>
          <w:sz w:val="24"/>
        </w:rPr>
        <w:t xml:space="preserve">Form: </w:t>
      </w:r>
      <w:r w:rsidRPr="00A253BC">
        <w:rPr>
          <w:color w:val="auto"/>
          <w:sz w:val="24"/>
        </w:rPr>
        <w:t xml:space="preserve">è un modulo elettronico che tramite </w:t>
      </w:r>
      <w:r w:rsidR="00580705" w:rsidRPr="00A253BC">
        <w:rPr>
          <w:color w:val="auto"/>
          <w:sz w:val="24"/>
        </w:rPr>
        <w:t>un’interfaccia</w:t>
      </w:r>
      <w:r w:rsidRPr="00A253BC">
        <w:rPr>
          <w:color w:val="auto"/>
          <w:sz w:val="24"/>
        </w:rPr>
        <w:t xml:space="preserve"> di un programma consente a un utente di un sito web di inserire e inviare uno o più dati.</w:t>
      </w:r>
    </w:p>
    <w:sectPr w:rsidR="00240DEB" w:rsidRPr="00A253BC" w:rsidSect="00E653B6">
      <w:footerReference w:type="default" r:id="rId40"/>
      <w:footerReference w:type="first" r:id="rId41"/>
      <w:pgSz w:w="11907" w:h="16839"/>
      <w:pgMar w:top="1148" w:right="1418" w:bottom="1148" w:left="1418" w:header="709" w:footer="709"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2F4D" w:rsidRDefault="006F2F4D">
      <w:pPr>
        <w:spacing w:after="0" w:line="240" w:lineRule="auto"/>
      </w:pPr>
      <w:r>
        <w:separator/>
      </w:r>
    </w:p>
  </w:endnote>
  <w:endnote w:type="continuationSeparator" w:id="0">
    <w:p w:rsidR="006F2F4D" w:rsidRDefault="006F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176371"/>
      <w:docPartObj>
        <w:docPartGallery w:val="Page Numbers (Bottom of Page)"/>
        <w:docPartUnique/>
      </w:docPartObj>
    </w:sdtPr>
    <w:sdtEndPr>
      <w:rPr>
        <w:color w:val="1549FF"/>
      </w:rPr>
    </w:sdtEndPr>
    <w:sdtContent>
      <w:p w:rsidR="00D42A76" w:rsidRPr="00E653B6" w:rsidRDefault="00D42A76">
        <w:pPr>
          <w:pStyle w:val="Footer"/>
          <w:jc w:val="right"/>
          <w:rPr>
            <w:color w:val="1549FF"/>
          </w:rPr>
        </w:pPr>
        <w:r w:rsidRPr="00E653B6">
          <w:rPr>
            <w:color w:val="1549FF"/>
          </w:rPr>
          <w:fldChar w:fldCharType="begin"/>
        </w:r>
        <w:r w:rsidRPr="00E653B6">
          <w:rPr>
            <w:color w:val="1549FF"/>
          </w:rPr>
          <w:instrText>PAGE   \* MERGEFORMAT</w:instrText>
        </w:r>
        <w:r w:rsidRPr="00E653B6">
          <w:rPr>
            <w:color w:val="1549FF"/>
          </w:rPr>
          <w:fldChar w:fldCharType="separate"/>
        </w:r>
        <w:r>
          <w:rPr>
            <w:noProof/>
            <w:color w:val="1549FF"/>
          </w:rPr>
          <w:t>81</w:t>
        </w:r>
        <w:r w:rsidRPr="00E653B6">
          <w:rPr>
            <w:color w:val="1549FF"/>
          </w:rPr>
          <w:fldChar w:fldCharType="end"/>
        </w:r>
      </w:p>
    </w:sdtContent>
  </w:sdt>
  <w:p w:rsidR="00D42A76" w:rsidRPr="00266361" w:rsidRDefault="00D42A76">
    <w:pPr>
      <w:pStyle w:val="Footer"/>
      <w:rPr>
        <w:color w:val="1549FF"/>
      </w:rPr>
    </w:pPr>
    <w:r w:rsidRPr="00266361">
      <w:rPr>
        <w:color w:val="1549FF"/>
      </w:rPr>
      <w:t>rad -</w:t>
    </w:r>
    <w:r>
      <w:rPr>
        <w:color w:val="1549FF"/>
      </w:rPr>
      <w:t xml:space="preserve"> Requirements analysis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2A76" w:rsidRPr="00E653B6" w:rsidRDefault="00D42A76">
    <w:pPr>
      <w:pStyle w:val="Footer"/>
      <w:rPr>
        <w:color w:val="1549FF"/>
      </w:rPr>
    </w:pPr>
    <w:r w:rsidRPr="00266361">
      <w:rPr>
        <w:color w:val="1549FF"/>
      </w:rPr>
      <w:t>rad -</w:t>
    </w:r>
    <w:r>
      <w:rPr>
        <w:color w:val="1549FF"/>
      </w:rPr>
      <w:t xml:space="preserve">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2F4D" w:rsidRDefault="006F2F4D">
      <w:pPr>
        <w:spacing w:after="0" w:line="240" w:lineRule="auto"/>
      </w:pPr>
      <w:r>
        <w:separator/>
      </w:r>
    </w:p>
  </w:footnote>
  <w:footnote w:type="continuationSeparator" w:id="0">
    <w:p w:rsidR="006F2F4D" w:rsidRDefault="006F2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E4B3A"/>
    <w:multiLevelType w:val="hybridMultilevel"/>
    <w:tmpl w:val="5100BD7E"/>
    <w:lvl w:ilvl="0" w:tplc="04100001">
      <w:start w:val="1"/>
      <w:numFmt w:val="bullet"/>
      <w:lvlText w:val=""/>
      <w:lvlJc w:val="left"/>
      <w:pPr>
        <w:ind w:left="1069" w:hanging="360"/>
      </w:pPr>
      <w:rPr>
        <w:rFonts w:ascii="Symbol" w:hAnsi="Symbol"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9B5"/>
    <w:multiLevelType w:val="multilevel"/>
    <w:tmpl w:val="B9C40C2E"/>
    <w:styleLink w:val="LFO1"/>
    <w:lvl w:ilvl="0">
      <w:start w:val="1"/>
      <w:numFmt w:val="upperRoman"/>
      <w:pStyle w:val="TOC1"/>
      <w:lvlText w:val="%1."/>
      <w:lvlJc w:val="left"/>
      <w:pPr>
        <w:ind w:left="576" w:hanging="576"/>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457B53"/>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 w15:restartNumberingAfterBreak="0">
    <w:nsid w:val="08486587"/>
    <w:multiLevelType w:val="hybridMultilevel"/>
    <w:tmpl w:val="B004FF48"/>
    <w:lvl w:ilvl="0" w:tplc="C1CA03A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0B4F0985"/>
    <w:multiLevelType w:val="hybridMultilevel"/>
    <w:tmpl w:val="E25C83CA"/>
    <w:lvl w:ilvl="0" w:tplc="CB2AB4DE">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D61DC8"/>
    <w:multiLevelType w:val="hybridMultilevel"/>
    <w:tmpl w:val="51D00AC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6A5B29"/>
    <w:multiLevelType w:val="hybridMultilevel"/>
    <w:tmpl w:val="D79883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830F8"/>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8" w15:restartNumberingAfterBreak="0">
    <w:nsid w:val="178C0127"/>
    <w:multiLevelType w:val="multilevel"/>
    <w:tmpl w:val="A4A493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B315D3A"/>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0" w15:restartNumberingAfterBreak="0">
    <w:nsid w:val="1C6F11FD"/>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1" w15:restartNumberingAfterBreak="0">
    <w:nsid w:val="1C900092"/>
    <w:multiLevelType w:val="hybridMultilevel"/>
    <w:tmpl w:val="D8F6FF0C"/>
    <w:lvl w:ilvl="0" w:tplc="BEE85C00">
      <w:start w:val="1"/>
      <w:numFmt w:val="decimal"/>
      <w:lvlText w:val="%1."/>
      <w:lvlJc w:val="left"/>
      <w:pPr>
        <w:ind w:left="1080" w:hanging="360"/>
      </w:pPr>
      <w:rPr>
        <w:rFonts w:hint="default"/>
        <w:b w:val="0"/>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1C94081C"/>
    <w:multiLevelType w:val="hybridMultilevel"/>
    <w:tmpl w:val="751888E4"/>
    <w:lvl w:ilvl="0" w:tplc="BEE85C00">
      <w:start w:val="1"/>
      <w:numFmt w:val="decimal"/>
      <w:lvlText w:val="%1."/>
      <w:lvlJc w:val="left"/>
      <w:pPr>
        <w:ind w:left="1069"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B90258"/>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4" w15:restartNumberingAfterBreak="0">
    <w:nsid w:val="23D60BC1"/>
    <w:multiLevelType w:val="hybridMultilevel"/>
    <w:tmpl w:val="3DB6E9E0"/>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5" w15:restartNumberingAfterBreak="0">
    <w:nsid w:val="25875A5C"/>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6" w15:restartNumberingAfterBreak="0">
    <w:nsid w:val="26B95071"/>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7" w15:restartNumberingAfterBreak="0">
    <w:nsid w:val="29BD5FF0"/>
    <w:multiLevelType w:val="hybridMultilevel"/>
    <w:tmpl w:val="99DE880A"/>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8" w15:restartNumberingAfterBreak="0">
    <w:nsid w:val="2A5E18A3"/>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9" w15:restartNumberingAfterBreak="0">
    <w:nsid w:val="2B2025CA"/>
    <w:multiLevelType w:val="hybridMultilevel"/>
    <w:tmpl w:val="B47CA44E"/>
    <w:lvl w:ilvl="0" w:tplc="27DC8BD4">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0" w15:restartNumberingAfterBreak="0">
    <w:nsid w:val="2F4B0F71"/>
    <w:multiLevelType w:val="hybridMultilevel"/>
    <w:tmpl w:val="165E5B04"/>
    <w:lvl w:ilvl="0" w:tplc="CB2AB4D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1" w15:restartNumberingAfterBreak="0">
    <w:nsid w:val="34137C33"/>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2" w15:restartNumberingAfterBreak="0">
    <w:nsid w:val="39162FE4"/>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3" w15:restartNumberingAfterBreak="0">
    <w:nsid w:val="3A440044"/>
    <w:multiLevelType w:val="hybridMultilevel"/>
    <w:tmpl w:val="0F7EB7F0"/>
    <w:lvl w:ilvl="0" w:tplc="3AC04FA0">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4" w15:restartNumberingAfterBreak="0">
    <w:nsid w:val="3C4C68C2"/>
    <w:multiLevelType w:val="hybridMultilevel"/>
    <w:tmpl w:val="C784A93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E6F748B"/>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 w15:restartNumberingAfterBreak="0">
    <w:nsid w:val="41DF3C29"/>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7" w15:restartNumberingAfterBreak="0">
    <w:nsid w:val="457E3C8B"/>
    <w:multiLevelType w:val="hybridMultilevel"/>
    <w:tmpl w:val="7F0ED60C"/>
    <w:lvl w:ilvl="0" w:tplc="ED8CD9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8" w15:restartNumberingAfterBreak="0">
    <w:nsid w:val="45BD189C"/>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4F8723D4"/>
    <w:multiLevelType w:val="hybridMultilevel"/>
    <w:tmpl w:val="4678CDF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03C6658"/>
    <w:multiLevelType w:val="multilevel"/>
    <w:tmpl w:val="0D388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3D61330"/>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2" w15:restartNumberingAfterBreak="0">
    <w:nsid w:val="5976499B"/>
    <w:multiLevelType w:val="hybridMultilevel"/>
    <w:tmpl w:val="B47CA44E"/>
    <w:lvl w:ilvl="0" w:tplc="27DC8BD4">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3" w15:restartNumberingAfterBreak="0">
    <w:nsid w:val="5A8443F4"/>
    <w:multiLevelType w:val="hybridMultilevel"/>
    <w:tmpl w:val="3E6C0F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F3823B6"/>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5" w15:restartNumberingAfterBreak="0">
    <w:nsid w:val="65A6671D"/>
    <w:multiLevelType w:val="hybridMultilevel"/>
    <w:tmpl w:val="54745C1C"/>
    <w:lvl w:ilvl="0" w:tplc="0410000F">
      <w:start w:val="1"/>
      <w:numFmt w:val="decimal"/>
      <w:lvlText w:val="%1."/>
      <w:lvlJc w:val="left"/>
      <w:pPr>
        <w:ind w:left="1069" w:hanging="360"/>
      </w:pPr>
      <w:rPr>
        <w:rFonts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B2B0E05"/>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7" w15:restartNumberingAfterBreak="0">
    <w:nsid w:val="6FA96479"/>
    <w:multiLevelType w:val="hybridMultilevel"/>
    <w:tmpl w:val="C784A93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4F35FAC"/>
    <w:multiLevelType w:val="hybridMultilevel"/>
    <w:tmpl w:val="7F0ED60C"/>
    <w:lvl w:ilvl="0" w:tplc="ED8CD9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9" w15:restartNumberingAfterBreak="0">
    <w:nsid w:val="79CB28F1"/>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0" w15:restartNumberingAfterBreak="0">
    <w:nsid w:val="7CA81ACC"/>
    <w:multiLevelType w:val="hybridMultilevel"/>
    <w:tmpl w:val="69C8926C"/>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1" w15:restartNumberingAfterBreak="0">
    <w:nsid w:val="7D7241BE"/>
    <w:multiLevelType w:val="hybridMultilevel"/>
    <w:tmpl w:val="9E860A6E"/>
    <w:lvl w:ilvl="0" w:tplc="D38C589A">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2" w15:restartNumberingAfterBreak="0">
    <w:nsid w:val="7D840C2F"/>
    <w:multiLevelType w:val="hybridMultilevel"/>
    <w:tmpl w:val="99DE880A"/>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num w:numId="1">
    <w:abstractNumId w:val="1"/>
  </w:num>
  <w:num w:numId="2">
    <w:abstractNumId w:val="8"/>
  </w:num>
  <w:num w:numId="3">
    <w:abstractNumId w:val="33"/>
  </w:num>
  <w:num w:numId="4">
    <w:abstractNumId w:val="30"/>
  </w:num>
  <w:num w:numId="5">
    <w:abstractNumId w:val="11"/>
  </w:num>
  <w:num w:numId="6">
    <w:abstractNumId w:val="12"/>
  </w:num>
  <w:num w:numId="7">
    <w:abstractNumId w:val="41"/>
  </w:num>
  <w:num w:numId="8">
    <w:abstractNumId w:val="6"/>
  </w:num>
  <w:num w:numId="9">
    <w:abstractNumId w:val="35"/>
  </w:num>
  <w:num w:numId="10">
    <w:abstractNumId w:val="5"/>
  </w:num>
  <w:num w:numId="11">
    <w:abstractNumId w:val="29"/>
  </w:num>
  <w:num w:numId="12">
    <w:abstractNumId w:val="0"/>
  </w:num>
  <w:num w:numId="13">
    <w:abstractNumId w:val="20"/>
  </w:num>
  <w:num w:numId="14">
    <w:abstractNumId w:val="4"/>
  </w:num>
  <w:num w:numId="15">
    <w:abstractNumId w:val="23"/>
  </w:num>
  <w:num w:numId="16">
    <w:abstractNumId w:val="38"/>
  </w:num>
  <w:num w:numId="17">
    <w:abstractNumId w:val="19"/>
  </w:num>
  <w:num w:numId="18">
    <w:abstractNumId w:val="14"/>
  </w:num>
  <w:num w:numId="19">
    <w:abstractNumId w:val="36"/>
  </w:num>
  <w:num w:numId="20">
    <w:abstractNumId w:val="34"/>
  </w:num>
  <w:num w:numId="21">
    <w:abstractNumId w:val="37"/>
  </w:num>
  <w:num w:numId="22">
    <w:abstractNumId w:val="42"/>
  </w:num>
  <w:num w:numId="23">
    <w:abstractNumId w:val="24"/>
  </w:num>
  <w:num w:numId="24">
    <w:abstractNumId w:val="17"/>
  </w:num>
  <w:num w:numId="25">
    <w:abstractNumId w:val="7"/>
  </w:num>
  <w:num w:numId="26">
    <w:abstractNumId w:val="10"/>
  </w:num>
  <w:num w:numId="27">
    <w:abstractNumId w:val="28"/>
  </w:num>
  <w:num w:numId="28">
    <w:abstractNumId w:val="25"/>
  </w:num>
  <w:num w:numId="29">
    <w:abstractNumId w:val="18"/>
  </w:num>
  <w:num w:numId="30">
    <w:abstractNumId w:val="26"/>
  </w:num>
  <w:num w:numId="31">
    <w:abstractNumId w:val="31"/>
  </w:num>
  <w:num w:numId="32">
    <w:abstractNumId w:val="2"/>
  </w:num>
  <w:num w:numId="33">
    <w:abstractNumId w:val="22"/>
  </w:num>
  <w:num w:numId="34">
    <w:abstractNumId w:val="13"/>
  </w:num>
  <w:num w:numId="35">
    <w:abstractNumId w:val="15"/>
  </w:num>
  <w:num w:numId="36">
    <w:abstractNumId w:val="39"/>
  </w:num>
  <w:num w:numId="37">
    <w:abstractNumId w:val="9"/>
  </w:num>
  <w:num w:numId="38">
    <w:abstractNumId w:val="40"/>
  </w:num>
  <w:num w:numId="39">
    <w:abstractNumId w:val="21"/>
  </w:num>
  <w:num w:numId="40">
    <w:abstractNumId w:val="16"/>
  </w:num>
  <w:num w:numId="41">
    <w:abstractNumId w:val="27"/>
  </w:num>
  <w:num w:numId="42">
    <w:abstractNumId w:val="32"/>
  </w:num>
  <w:num w:numId="4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DEB"/>
    <w:rsid w:val="00003202"/>
    <w:rsid w:val="00006268"/>
    <w:rsid w:val="00010D95"/>
    <w:rsid w:val="0001109C"/>
    <w:rsid w:val="00011A05"/>
    <w:rsid w:val="00012599"/>
    <w:rsid w:val="00012C1C"/>
    <w:rsid w:val="00030D08"/>
    <w:rsid w:val="00033223"/>
    <w:rsid w:val="000341DE"/>
    <w:rsid w:val="00036D89"/>
    <w:rsid w:val="00046DF4"/>
    <w:rsid w:val="00046F1C"/>
    <w:rsid w:val="0007677C"/>
    <w:rsid w:val="0008455D"/>
    <w:rsid w:val="00084BF3"/>
    <w:rsid w:val="000A489C"/>
    <w:rsid w:val="000B3BF3"/>
    <w:rsid w:val="000B5027"/>
    <w:rsid w:val="000B6122"/>
    <w:rsid w:val="000C3EBF"/>
    <w:rsid w:val="000D0536"/>
    <w:rsid w:val="000D543A"/>
    <w:rsid w:val="000D57E8"/>
    <w:rsid w:val="000E56E7"/>
    <w:rsid w:val="000F07DC"/>
    <w:rsid w:val="000F5293"/>
    <w:rsid w:val="000F59D9"/>
    <w:rsid w:val="0010102F"/>
    <w:rsid w:val="00101776"/>
    <w:rsid w:val="0010300E"/>
    <w:rsid w:val="00103ECA"/>
    <w:rsid w:val="001056BF"/>
    <w:rsid w:val="00110F28"/>
    <w:rsid w:val="00113C57"/>
    <w:rsid w:val="001152CA"/>
    <w:rsid w:val="00115883"/>
    <w:rsid w:val="00116A53"/>
    <w:rsid w:val="001260B2"/>
    <w:rsid w:val="0012681D"/>
    <w:rsid w:val="001316ED"/>
    <w:rsid w:val="00131759"/>
    <w:rsid w:val="00131FE9"/>
    <w:rsid w:val="00134608"/>
    <w:rsid w:val="001349C3"/>
    <w:rsid w:val="00135521"/>
    <w:rsid w:val="00145152"/>
    <w:rsid w:val="001455D4"/>
    <w:rsid w:val="001500F9"/>
    <w:rsid w:val="0015276D"/>
    <w:rsid w:val="00164A8D"/>
    <w:rsid w:val="001650E9"/>
    <w:rsid w:val="00166394"/>
    <w:rsid w:val="00173483"/>
    <w:rsid w:val="00175B03"/>
    <w:rsid w:val="00186EDB"/>
    <w:rsid w:val="00187B45"/>
    <w:rsid w:val="00192E47"/>
    <w:rsid w:val="0019752C"/>
    <w:rsid w:val="001A37F1"/>
    <w:rsid w:val="001B2415"/>
    <w:rsid w:val="001B2F1D"/>
    <w:rsid w:val="001B4EA9"/>
    <w:rsid w:val="001B740F"/>
    <w:rsid w:val="001C1C41"/>
    <w:rsid w:val="001C1CFD"/>
    <w:rsid w:val="001D5284"/>
    <w:rsid w:val="001E7B17"/>
    <w:rsid w:val="001E7FEC"/>
    <w:rsid w:val="001F0303"/>
    <w:rsid w:val="001F1868"/>
    <w:rsid w:val="00200175"/>
    <w:rsid w:val="00202C3B"/>
    <w:rsid w:val="00203663"/>
    <w:rsid w:val="00206B37"/>
    <w:rsid w:val="00212DCC"/>
    <w:rsid w:val="00214C61"/>
    <w:rsid w:val="002158E7"/>
    <w:rsid w:val="0022236A"/>
    <w:rsid w:val="002246B0"/>
    <w:rsid w:val="00236DCC"/>
    <w:rsid w:val="00240DEB"/>
    <w:rsid w:val="00246DAA"/>
    <w:rsid w:val="00251521"/>
    <w:rsid w:val="0025158E"/>
    <w:rsid w:val="00261CC4"/>
    <w:rsid w:val="00263899"/>
    <w:rsid w:val="00266361"/>
    <w:rsid w:val="002676AB"/>
    <w:rsid w:val="00270A15"/>
    <w:rsid w:val="00274331"/>
    <w:rsid w:val="00276F41"/>
    <w:rsid w:val="00283F52"/>
    <w:rsid w:val="0028433F"/>
    <w:rsid w:val="002928D3"/>
    <w:rsid w:val="002A6D5F"/>
    <w:rsid w:val="002B0355"/>
    <w:rsid w:val="002B0544"/>
    <w:rsid w:val="002B302A"/>
    <w:rsid w:val="002B3B2C"/>
    <w:rsid w:val="002B5B00"/>
    <w:rsid w:val="002C0277"/>
    <w:rsid w:val="002C1404"/>
    <w:rsid w:val="002D01AF"/>
    <w:rsid w:val="002D0760"/>
    <w:rsid w:val="002D2FBA"/>
    <w:rsid w:val="002D75E7"/>
    <w:rsid w:val="002E12FF"/>
    <w:rsid w:val="002E1AB7"/>
    <w:rsid w:val="002F1ACC"/>
    <w:rsid w:val="002F2E3A"/>
    <w:rsid w:val="003024E8"/>
    <w:rsid w:val="00303D37"/>
    <w:rsid w:val="00304DC8"/>
    <w:rsid w:val="00307C1B"/>
    <w:rsid w:val="00307E23"/>
    <w:rsid w:val="003125F4"/>
    <w:rsid w:val="00312FFB"/>
    <w:rsid w:val="003177DD"/>
    <w:rsid w:val="0033202E"/>
    <w:rsid w:val="003349D1"/>
    <w:rsid w:val="0034074F"/>
    <w:rsid w:val="003502B3"/>
    <w:rsid w:val="0035122A"/>
    <w:rsid w:val="00351AC3"/>
    <w:rsid w:val="00354B35"/>
    <w:rsid w:val="00357944"/>
    <w:rsid w:val="003623D4"/>
    <w:rsid w:val="0036413B"/>
    <w:rsid w:val="00364FD0"/>
    <w:rsid w:val="0036500A"/>
    <w:rsid w:val="0037089E"/>
    <w:rsid w:val="00372128"/>
    <w:rsid w:val="00374ABC"/>
    <w:rsid w:val="00376ACE"/>
    <w:rsid w:val="003813FE"/>
    <w:rsid w:val="003819D6"/>
    <w:rsid w:val="00396D95"/>
    <w:rsid w:val="003A71CD"/>
    <w:rsid w:val="003B3DD3"/>
    <w:rsid w:val="003C3970"/>
    <w:rsid w:val="003C7B52"/>
    <w:rsid w:val="003D09D4"/>
    <w:rsid w:val="003D1E98"/>
    <w:rsid w:val="003D67C0"/>
    <w:rsid w:val="003E26E9"/>
    <w:rsid w:val="003E2727"/>
    <w:rsid w:val="003E4A43"/>
    <w:rsid w:val="003E601F"/>
    <w:rsid w:val="003F423C"/>
    <w:rsid w:val="00406F51"/>
    <w:rsid w:val="00411CDD"/>
    <w:rsid w:val="004132FC"/>
    <w:rsid w:val="00416D51"/>
    <w:rsid w:val="00421DFD"/>
    <w:rsid w:val="004221A7"/>
    <w:rsid w:val="00423358"/>
    <w:rsid w:val="00426102"/>
    <w:rsid w:val="004266A1"/>
    <w:rsid w:val="0043042C"/>
    <w:rsid w:val="0043232B"/>
    <w:rsid w:val="00440C0D"/>
    <w:rsid w:val="0044132D"/>
    <w:rsid w:val="0044145B"/>
    <w:rsid w:val="004448FB"/>
    <w:rsid w:val="004506BA"/>
    <w:rsid w:val="004515B7"/>
    <w:rsid w:val="00455998"/>
    <w:rsid w:val="00456C60"/>
    <w:rsid w:val="0046241A"/>
    <w:rsid w:val="00462B49"/>
    <w:rsid w:val="00462F5E"/>
    <w:rsid w:val="00466C5F"/>
    <w:rsid w:val="00472141"/>
    <w:rsid w:val="00476FE6"/>
    <w:rsid w:val="004770EB"/>
    <w:rsid w:val="00482640"/>
    <w:rsid w:val="004A0557"/>
    <w:rsid w:val="004B0590"/>
    <w:rsid w:val="004B0FEB"/>
    <w:rsid w:val="004B4D7C"/>
    <w:rsid w:val="004C2E5B"/>
    <w:rsid w:val="004D4166"/>
    <w:rsid w:val="004D42F7"/>
    <w:rsid w:val="004D5CC2"/>
    <w:rsid w:val="004E3C85"/>
    <w:rsid w:val="004E43C6"/>
    <w:rsid w:val="004E4F06"/>
    <w:rsid w:val="004E56CE"/>
    <w:rsid w:val="004F476E"/>
    <w:rsid w:val="004F560D"/>
    <w:rsid w:val="004F618C"/>
    <w:rsid w:val="004F65F3"/>
    <w:rsid w:val="004F734A"/>
    <w:rsid w:val="00504015"/>
    <w:rsid w:val="005051E5"/>
    <w:rsid w:val="00510C00"/>
    <w:rsid w:val="00512D6B"/>
    <w:rsid w:val="00517550"/>
    <w:rsid w:val="00520F37"/>
    <w:rsid w:val="00522C8A"/>
    <w:rsid w:val="00524D2A"/>
    <w:rsid w:val="005322CC"/>
    <w:rsid w:val="00532C42"/>
    <w:rsid w:val="0053764B"/>
    <w:rsid w:val="00540CB2"/>
    <w:rsid w:val="00541A9E"/>
    <w:rsid w:val="005536AF"/>
    <w:rsid w:val="00557F69"/>
    <w:rsid w:val="005616E4"/>
    <w:rsid w:val="0056260A"/>
    <w:rsid w:val="00562AB3"/>
    <w:rsid w:val="0056537C"/>
    <w:rsid w:val="00566497"/>
    <w:rsid w:val="005674AF"/>
    <w:rsid w:val="005725F2"/>
    <w:rsid w:val="00577FDE"/>
    <w:rsid w:val="00580705"/>
    <w:rsid w:val="0058608E"/>
    <w:rsid w:val="00587838"/>
    <w:rsid w:val="00597AB1"/>
    <w:rsid w:val="005B338F"/>
    <w:rsid w:val="005B5D92"/>
    <w:rsid w:val="005C2582"/>
    <w:rsid w:val="005C57EE"/>
    <w:rsid w:val="005C64C0"/>
    <w:rsid w:val="005D4992"/>
    <w:rsid w:val="005E2E58"/>
    <w:rsid w:val="005E5893"/>
    <w:rsid w:val="005F5C18"/>
    <w:rsid w:val="005F629A"/>
    <w:rsid w:val="00601387"/>
    <w:rsid w:val="00603862"/>
    <w:rsid w:val="00604CCC"/>
    <w:rsid w:val="0060666F"/>
    <w:rsid w:val="006168E8"/>
    <w:rsid w:val="00620763"/>
    <w:rsid w:val="00624A57"/>
    <w:rsid w:val="00624B70"/>
    <w:rsid w:val="00640B77"/>
    <w:rsid w:val="0064218E"/>
    <w:rsid w:val="0064321D"/>
    <w:rsid w:val="00647056"/>
    <w:rsid w:val="0065034C"/>
    <w:rsid w:val="00651D74"/>
    <w:rsid w:val="00652566"/>
    <w:rsid w:val="006559D1"/>
    <w:rsid w:val="00655A55"/>
    <w:rsid w:val="006624BC"/>
    <w:rsid w:val="00667037"/>
    <w:rsid w:val="0066773A"/>
    <w:rsid w:val="00670D62"/>
    <w:rsid w:val="00674300"/>
    <w:rsid w:val="00674D2C"/>
    <w:rsid w:val="00680C53"/>
    <w:rsid w:val="00683994"/>
    <w:rsid w:val="00685C77"/>
    <w:rsid w:val="00690E97"/>
    <w:rsid w:val="00692D3B"/>
    <w:rsid w:val="006935C0"/>
    <w:rsid w:val="0069758E"/>
    <w:rsid w:val="006A21D0"/>
    <w:rsid w:val="006A40DD"/>
    <w:rsid w:val="006A6E2A"/>
    <w:rsid w:val="006B3A2C"/>
    <w:rsid w:val="006B7E91"/>
    <w:rsid w:val="006C1697"/>
    <w:rsid w:val="006C465F"/>
    <w:rsid w:val="006C5F13"/>
    <w:rsid w:val="006D3547"/>
    <w:rsid w:val="006E5FAE"/>
    <w:rsid w:val="006F0F3E"/>
    <w:rsid w:val="006F2F4D"/>
    <w:rsid w:val="00705C75"/>
    <w:rsid w:val="00722460"/>
    <w:rsid w:val="00723D9C"/>
    <w:rsid w:val="00732C71"/>
    <w:rsid w:val="00734D20"/>
    <w:rsid w:val="007462A3"/>
    <w:rsid w:val="007462FF"/>
    <w:rsid w:val="007464FD"/>
    <w:rsid w:val="00755AA3"/>
    <w:rsid w:val="00761D61"/>
    <w:rsid w:val="00767338"/>
    <w:rsid w:val="007757DB"/>
    <w:rsid w:val="007766C5"/>
    <w:rsid w:val="007855F0"/>
    <w:rsid w:val="00793021"/>
    <w:rsid w:val="00793822"/>
    <w:rsid w:val="007A0F8D"/>
    <w:rsid w:val="007A119D"/>
    <w:rsid w:val="007A2FD1"/>
    <w:rsid w:val="007A46F6"/>
    <w:rsid w:val="007A7298"/>
    <w:rsid w:val="007B1E44"/>
    <w:rsid w:val="007B2CA2"/>
    <w:rsid w:val="007B3FBC"/>
    <w:rsid w:val="007C0ADC"/>
    <w:rsid w:val="007D3239"/>
    <w:rsid w:val="007E0D1E"/>
    <w:rsid w:val="007E14D1"/>
    <w:rsid w:val="007F62C6"/>
    <w:rsid w:val="007F7536"/>
    <w:rsid w:val="00805D93"/>
    <w:rsid w:val="00827948"/>
    <w:rsid w:val="00834853"/>
    <w:rsid w:val="00834D43"/>
    <w:rsid w:val="00841327"/>
    <w:rsid w:val="00842E04"/>
    <w:rsid w:val="008440BD"/>
    <w:rsid w:val="0084418C"/>
    <w:rsid w:val="008455DC"/>
    <w:rsid w:val="008467D6"/>
    <w:rsid w:val="00853029"/>
    <w:rsid w:val="008556B4"/>
    <w:rsid w:val="0086012B"/>
    <w:rsid w:val="008670BE"/>
    <w:rsid w:val="00873C6D"/>
    <w:rsid w:val="00883AF5"/>
    <w:rsid w:val="008947F6"/>
    <w:rsid w:val="008A18DD"/>
    <w:rsid w:val="008A5EDA"/>
    <w:rsid w:val="008B041F"/>
    <w:rsid w:val="008B32BD"/>
    <w:rsid w:val="008C0AEA"/>
    <w:rsid w:val="008C63A4"/>
    <w:rsid w:val="008D4DDE"/>
    <w:rsid w:val="008D6BEE"/>
    <w:rsid w:val="008E0195"/>
    <w:rsid w:val="008E24E4"/>
    <w:rsid w:val="008E2B63"/>
    <w:rsid w:val="0090326E"/>
    <w:rsid w:val="00904359"/>
    <w:rsid w:val="009059E6"/>
    <w:rsid w:val="00905C93"/>
    <w:rsid w:val="009075F1"/>
    <w:rsid w:val="0091105A"/>
    <w:rsid w:val="00913571"/>
    <w:rsid w:val="00917685"/>
    <w:rsid w:val="009244AB"/>
    <w:rsid w:val="00935977"/>
    <w:rsid w:val="009467AE"/>
    <w:rsid w:val="0095595C"/>
    <w:rsid w:val="009560DC"/>
    <w:rsid w:val="009607EB"/>
    <w:rsid w:val="00965EE0"/>
    <w:rsid w:val="00973C58"/>
    <w:rsid w:val="0098274C"/>
    <w:rsid w:val="00985F1A"/>
    <w:rsid w:val="00986FF8"/>
    <w:rsid w:val="0099201C"/>
    <w:rsid w:val="009A165D"/>
    <w:rsid w:val="009A1C1F"/>
    <w:rsid w:val="009A30A7"/>
    <w:rsid w:val="009A3454"/>
    <w:rsid w:val="009A3DB3"/>
    <w:rsid w:val="009B0674"/>
    <w:rsid w:val="009B167B"/>
    <w:rsid w:val="009B2818"/>
    <w:rsid w:val="009B4832"/>
    <w:rsid w:val="009B577E"/>
    <w:rsid w:val="009B65B0"/>
    <w:rsid w:val="009C2D32"/>
    <w:rsid w:val="009D4653"/>
    <w:rsid w:val="009E5462"/>
    <w:rsid w:val="009E6331"/>
    <w:rsid w:val="009E6D85"/>
    <w:rsid w:val="009F313E"/>
    <w:rsid w:val="009F365D"/>
    <w:rsid w:val="00A01A5B"/>
    <w:rsid w:val="00A110F5"/>
    <w:rsid w:val="00A13D8D"/>
    <w:rsid w:val="00A253BC"/>
    <w:rsid w:val="00A352F7"/>
    <w:rsid w:val="00A45E9E"/>
    <w:rsid w:val="00A46477"/>
    <w:rsid w:val="00A50365"/>
    <w:rsid w:val="00A5251E"/>
    <w:rsid w:val="00A52FDB"/>
    <w:rsid w:val="00A547B0"/>
    <w:rsid w:val="00A622D6"/>
    <w:rsid w:val="00A65EF2"/>
    <w:rsid w:val="00A863CE"/>
    <w:rsid w:val="00A929F2"/>
    <w:rsid w:val="00AA04D3"/>
    <w:rsid w:val="00AA089F"/>
    <w:rsid w:val="00AA339D"/>
    <w:rsid w:val="00AB0B5E"/>
    <w:rsid w:val="00AB72F8"/>
    <w:rsid w:val="00AC04BD"/>
    <w:rsid w:val="00AC2463"/>
    <w:rsid w:val="00AD46F4"/>
    <w:rsid w:val="00AD5B91"/>
    <w:rsid w:val="00AD6690"/>
    <w:rsid w:val="00AE1A35"/>
    <w:rsid w:val="00AE1EDE"/>
    <w:rsid w:val="00AE2C4E"/>
    <w:rsid w:val="00AF2445"/>
    <w:rsid w:val="00AF2F05"/>
    <w:rsid w:val="00AF2FAA"/>
    <w:rsid w:val="00AF3CCC"/>
    <w:rsid w:val="00AF4F7A"/>
    <w:rsid w:val="00B0079C"/>
    <w:rsid w:val="00B053F9"/>
    <w:rsid w:val="00B10F40"/>
    <w:rsid w:val="00B11F0F"/>
    <w:rsid w:val="00B141BE"/>
    <w:rsid w:val="00B17060"/>
    <w:rsid w:val="00B20BE5"/>
    <w:rsid w:val="00B231AB"/>
    <w:rsid w:val="00B25AF7"/>
    <w:rsid w:val="00B310AB"/>
    <w:rsid w:val="00B37BEF"/>
    <w:rsid w:val="00B452A3"/>
    <w:rsid w:val="00B52C25"/>
    <w:rsid w:val="00B56450"/>
    <w:rsid w:val="00B64B71"/>
    <w:rsid w:val="00B77D82"/>
    <w:rsid w:val="00B81F8E"/>
    <w:rsid w:val="00B845F9"/>
    <w:rsid w:val="00B85656"/>
    <w:rsid w:val="00B9094D"/>
    <w:rsid w:val="00B917F9"/>
    <w:rsid w:val="00B924E8"/>
    <w:rsid w:val="00BA0A7B"/>
    <w:rsid w:val="00BA1FC7"/>
    <w:rsid w:val="00BA28D0"/>
    <w:rsid w:val="00BA49B9"/>
    <w:rsid w:val="00BB23DD"/>
    <w:rsid w:val="00BB3D03"/>
    <w:rsid w:val="00BC45E7"/>
    <w:rsid w:val="00BD332D"/>
    <w:rsid w:val="00BE15E9"/>
    <w:rsid w:val="00BE1BE5"/>
    <w:rsid w:val="00BE71C0"/>
    <w:rsid w:val="00BE77F3"/>
    <w:rsid w:val="00BF49DB"/>
    <w:rsid w:val="00C05FD8"/>
    <w:rsid w:val="00C124D9"/>
    <w:rsid w:val="00C137BD"/>
    <w:rsid w:val="00C155DE"/>
    <w:rsid w:val="00C21DB5"/>
    <w:rsid w:val="00C2683D"/>
    <w:rsid w:val="00C30806"/>
    <w:rsid w:val="00C30C05"/>
    <w:rsid w:val="00C31DFC"/>
    <w:rsid w:val="00C32D75"/>
    <w:rsid w:val="00C5267F"/>
    <w:rsid w:val="00C53AFF"/>
    <w:rsid w:val="00C56821"/>
    <w:rsid w:val="00C62349"/>
    <w:rsid w:val="00C741B8"/>
    <w:rsid w:val="00C74D29"/>
    <w:rsid w:val="00C8298A"/>
    <w:rsid w:val="00C87928"/>
    <w:rsid w:val="00CA3484"/>
    <w:rsid w:val="00CA3830"/>
    <w:rsid w:val="00CA42F9"/>
    <w:rsid w:val="00CB249E"/>
    <w:rsid w:val="00CC32B8"/>
    <w:rsid w:val="00CC7881"/>
    <w:rsid w:val="00CC790E"/>
    <w:rsid w:val="00CD147F"/>
    <w:rsid w:val="00CD34CA"/>
    <w:rsid w:val="00CD3726"/>
    <w:rsid w:val="00CD6CDD"/>
    <w:rsid w:val="00CE30D8"/>
    <w:rsid w:val="00CE67B7"/>
    <w:rsid w:val="00CE71DF"/>
    <w:rsid w:val="00CF5ADB"/>
    <w:rsid w:val="00CF7642"/>
    <w:rsid w:val="00D10347"/>
    <w:rsid w:val="00D16110"/>
    <w:rsid w:val="00D16A27"/>
    <w:rsid w:val="00D17077"/>
    <w:rsid w:val="00D21D4B"/>
    <w:rsid w:val="00D24418"/>
    <w:rsid w:val="00D247C4"/>
    <w:rsid w:val="00D25C6C"/>
    <w:rsid w:val="00D35254"/>
    <w:rsid w:val="00D37B1D"/>
    <w:rsid w:val="00D42A76"/>
    <w:rsid w:val="00D465CA"/>
    <w:rsid w:val="00D51C49"/>
    <w:rsid w:val="00D56B93"/>
    <w:rsid w:val="00D57D64"/>
    <w:rsid w:val="00D650F9"/>
    <w:rsid w:val="00D66C30"/>
    <w:rsid w:val="00D66EA1"/>
    <w:rsid w:val="00D71502"/>
    <w:rsid w:val="00D72780"/>
    <w:rsid w:val="00D74229"/>
    <w:rsid w:val="00D74D66"/>
    <w:rsid w:val="00D75816"/>
    <w:rsid w:val="00D759CF"/>
    <w:rsid w:val="00D77E43"/>
    <w:rsid w:val="00D86D58"/>
    <w:rsid w:val="00D95AF8"/>
    <w:rsid w:val="00DA2AA0"/>
    <w:rsid w:val="00DA4EDE"/>
    <w:rsid w:val="00DA64C4"/>
    <w:rsid w:val="00DA6779"/>
    <w:rsid w:val="00DA7C9F"/>
    <w:rsid w:val="00DB0BB4"/>
    <w:rsid w:val="00DB45FA"/>
    <w:rsid w:val="00DB6BCA"/>
    <w:rsid w:val="00DC2AF8"/>
    <w:rsid w:val="00DD002A"/>
    <w:rsid w:val="00DD32E0"/>
    <w:rsid w:val="00DD3BE6"/>
    <w:rsid w:val="00DE0750"/>
    <w:rsid w:val="00DE2C9B"/>
    <w:rsid w:val="00DE6B82"/>
    <w:rsid w:val="00DF060E"/>
    <w:rsid w:val="00DF077C"/>
    <w:rsid w:val="00DF64B8"/>
    <w:rsid w:val="00DF7CA5"/>
    <w:rsid w:val="00E00C0E"/>
    <w:rsid w:val="00E013FC"/>
    <w:rsid w:val="00E15D9D"/>
    <w:rsid w:val="00E218F1"/>
    <w:rsid w:val="00E235CC"/>
    <w:rsid w:val="00E25407"/>
    <w:rsid w:val="00E259AA"/>
    <w:rsid w:val="00E403DD"/>
    <w:rsid w:val="00E426BD"/>
    <w:rsid w:val="00E42D3A"/>
    <w:rsid w:val="00E53E15"/>
    <w:rsid w:val="00E548DF"/>
    <w:rsid w:val="00E611E5"/>
    <w:rsid w:val="00E62E36"/>
    <w:rsid w:val="00E653B6"/>
    <w:rsid w:val="00E74D0C"/>
    <w:rsid w:val="00E751B4"/>
    <w:rsid w:val="00E7546F"/>
    <w:rsid w:val="00E8330A"/>
    <w:rsid w:val="00E864B0"/>
    <w:rsid w:val="00E90E35"/>
    <w:rsid w:val="00E97EF7"/>
    <w:rsid w:val="00EB05B2"/>
    <w:rsid w:val="00EC0DC4"/>
    <w:rsid w:val="00EC7244"/>
    <w:rsid w:val="00EE07FB"/>
    <w:rsid w:val="00EF70BD"/>
    <w:rsid w:val="00F02D94"/>
    <w:rsid w:val="00F07002"/>
    <w:rsid w:val="00F103B6"/>
    <w:rsid w:val="00F11687"/>
    <w:rsid w:val="00F11D90"/>
    <w:rsid w:val="00F1213D"/>
    <w:rsid w:val="00F1522E"/>
    <w:rsid w:val="00F158CD"/>
    <w:rsid w:val="00F20109"/>
    <w:rsid w:val="00F24870"/>
    <w:rsid w:val="00F313DE"/>
    <w:rsid w:val="00F35DB7"/>
    <w:rsid w:val="00F46E19"/>
    <w:rsid w:val="00F47D79"/>
    <w:rsid w:val="00F62951"/>
    <w:rsid w:val="00F67041"/>
    <w:rsid w:val="00F711D2"/>
    <w:rsid w:val="00F723F4"/>
    <w:rsid w:val="00F72C39"/>
    <w:rsid w:val="00F764B6"/>
    <w:rsid w:val="00F77683"/>
    <w:rsid w:val="00F800F2"/>
    <w:rsid w:val="00F82DED"/>
    <w:rsid w:val="00F84C48"/>
    <w:rsid w:val="00F9210D"/>
    <w:rsid w:val="00F92BCD"/>
    <w:rsid w:val="00FA65D2"/>
    <w:rsid w:val="00FB6EA4"/>
    <w:rsid w:val="00FD124D"/>
    <w:rsid w:val="00FE305F"/>
    <w:rsid w:val="00FE7F96"/>
    <w:rsid w:val="00FF1B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729B3"/>
  <w15:docId w15:val="{D7BD7F78-AD16-4FEC-A447-8D817B5B7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MS Mincho" w:hAnsi="Garamond" w:cs="Times New Roman"/>
        <w:color w:val="4C483D"/>
        <w:lang w:val="it-IT" w:eastAsia="en-US" w:bidi="ar-SA"/>
      </w:rPr>
    </w:rPrDefault>
    <w:pPrDefault>
      <w:pPr>
        <w:autoSpaceDN w:val="0"/>
        <w:spacing w:after="320" w:line="300" w:lineRule="auto"/>
        <w:textAlignment w:val="baseline"/>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E56CE"/>
    <w:pPr>
      <w:suppressAutoHyphens/>
    </w:pPr>
  </w:style>
  <w:style w:type="paragraph" w:styleId="Heading1">
    <w:name w:val="heading 1"/>
    <w:basedOn w:val="Normal"/>
    <w:next w:val="Normal"/>
    <w:pPr>
      <w:keepNext/>
      <w:keepLines/>
      <w:spacing w:after="200"/>
      <w:outlineLvl w:val="0"/>
    </w:pPr>
    <w:rPr>
      <w:rFonts w:ascii="Century Gothic" w:eastAsia="MS Gothic" w:hAnsi="Century Gothic"/>
      <w:color w:val="F24F4F"/>
      <w:sz w:val="36"/>
      <w:szCs w:val="36"/>
    </w:rPr>
  </w:style>
  <w:style w:type="paragraph" w:styleId="Heading2">
    <w:name w:val="heading 2"/>
    <w:basedOn w:val="Normal"/>
    <w:next w:val="Normal"/>
    <w:pPr>
      <w:keepNext/>
      <w:keepLines/>
      <w:spacing w:before="120" w:after="120" w:line="240" w:lineRule="auto"/>
      <w:outlineLvl w:val="1"/>
    </w:pPr>
    <w:rPr>
      <w:b/>
      <w:bCs/>
      <w:sz w:val="26"/>
      <w:szCs w:val="26"/>
    </w:rPr>
  </w:style>
  <w:style w:type="paragraph" w:styleId="Heading3">
    <w:name w:val="heading 3"/>
    <w:basedOn w:val="Normal"/>
    <w:next w:val="Normal"/>
    <w:pPr>
      <w:keepNext/>
      <w:keepLines/>
      <w:spacing w:before="40" w:after="0"/>
      <w:outlineLvl w:val="2"/>
    </w:pPr>
    <w:rPr>
      <w:b/>
      <w:bCs/>
      <w:i/>
      <w:iCs/>
      <w:sz w:val="24"/>
      <w:szCs w:val="24"/>
    </w:rPr>
  </w:style>
  <w:style w:type="paragraph" w:styleId="Heading4">
    <w:name w:val="heading 4"/>
    <w:basedOn w:val="Normal"/>
    <w:next w:val="Normal"/>
    <w:pPr>
      <w:keepNext/>
      <w:keepLines/>
      <w:spacing w:before="40" w:after="0"/>
      <w:outlineLvl w:val="3"/>
    </w:pPr>
    <w:rPr>
      <w:rFonts w:ascii="Century Gothic" w:eastAsia="MS Gothic" w:hAnsi="Century Gothic"/>
      <w:i/>
      <w:iCs/>
      <w:color w:val="DF1010"/>
    </w:rPr>
  </w:style>
  <w:style w:type="paragraph" w:styleId="Heading5">
    <w:name w:val="heading 5"/>
    <w:basedOn w:val="Normal"/>
    <w:next w:val="Normal"/>
    <w:link w:val="Heading5Char"/>
    <w:uiPriority w:val="9"/>
    <w:unhideWhenUsed/>
    <w:qFormat/>
    <w:rsid w:val="00C8298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pPr>
      <w:spacing w:before="600"/>
    </w:pPr>
  </w:style>
  <w:style w:type="character" w:styleId="PlaceholderText">
    <w:name w:val="Placeholder Text"/>
    <w:basedOn w:val="DefaultParagraphFont"/>
    <w:rPr>
      <w:color w:val="808080"/>
    </w:rPr>
  </w:style>
  <w:style w:type="paragraph" w:styleId="Title">
    <w:name w:val="Title"/>
    <w:basedOn w:val="Normal"/>
    <w:next w:val="Normal"/>
    <w:pPr>
      <w:spacing w:after="600" w:line="240" w:lineRule="auto"/>
    </w:pPr>
    <w:rPr>
      <w:rFonts w:ascii="Century Gothic" w:eastAsia="MS Gothic" w:hAnsi="Century Gothic"/>
      <w:color w:val="F24F4F"/>
      <w:kern w:val="3"/>
      <w:sz w:val="96"/>
      <w:szCs w:val="96"/>
    </w:rPr>
  </w:style>
  <w:style w:type="character" w:customStyle="1" w:styleId="TitoloCarattere">
    <w:name w:val="Titolo Carattere"/>
    <w:basedOn w:val="DefaultParagraphFont"/>
    <w:rPr>
      <w:rFonts w:ascii="Century Gothic" w:eastAsia="MS Gothic" w:hAnsi="Century Gothic" w:cs="Times New Roman"/>
      <w:color w:val="F24F4F"/>
      <w:kern w:val="3"/>
      <w:sz w:val="96"/>
      <w:szCs w:val="96"/>
    </w:rPr>
  </w:style>
  <w:style w:type="paragraph" w:styleId="Subtitle">
    <w:name w:val="Subtitle"/>
    <w:basedOn w:val="Normal"/>
    <w:next w:val="Normal"/>
    <w:pPr>
      <w:spacing w:after="0" w:line="240" w:lineRule="auto"/>
    </w:pPr>
    <w:rPr>
      <w:sz w:val="32"/>
      <w:szCs w:val="32"/>
    </w:rPr>
  </w:style>
  <w:style w:type="character" w:customStyle="1" w:styleId="SottotitoloCarattere">
    <w:name w:val="Sottotitolo Carattere"/>
    <w:basedOn w:val="DefaultParagraphFont"/>
    <w:rPr>
      <w:sz w:val="32"/>
      <w:szCs w:val="32"/>
    </w:rPr>
  </w:style>
  <w:style w:type="paragraph" w:styleId="NoSpacing">
    <w:name w:val="No Spacing"/>
    <w:pPr>
      <w:suppressAutoHyphens/>
      <w:spacing w:after="0" w:line="240" w:lineRule="auto"/>
    </w:pPr>
  </w:style>
  <w:style w:type="paragraph" w:customStyle="1" w:styleId="Recapiti">
    <w:name w:val="Recapiti"/>
    <w:basedOn w:val="NoSpacing"/>
    <w:rPr>
      <w:color w:val="FFFFFF"/>
      <w:sz w:val="22"/>
      <w:szCs w:val="22"/>
    </w:rPr>
  </w:style>
  <w:style w:type="paragraph" w:customStyle="1" w:styleId="Spaziotabella">
    <w:name w:val="Spazio tabella"/>
    <w:basedOn w:val="NoSpacing"/>
    <w:pPr>
      <w:spacing w:line="14" w:lineRule="exact"/>
    </w:pPr>
  </w:style>
  <w:style w:type="paragraph" w:styleId="Header">
    <w:name w:val="header"/>
    <w:basedOn w:val="Normal"/>
    <w:pPr>
      <w:tabs>
        <w:tab w:val="center" w:pos="4680"/>
        <w:tab w:val="right" w:pos="9360"/>
      </w:tabs>
      <w:spacing w:after="0" w:line="240" w:lineRule="auto"/>
    </w:pPr>
  </w:style>
  <w:style w:type="character" w:customStyle="1" w:styleId="IntestazioneCarattere">
    <w:name w:val="Intestazione Carattere"/>
    <w:basedOn w:val="DefaultParagraphFont"/>
  </w:style>
  <w:style w:type="paragraph" w:styleId="Footer">
    <w:name w:val="footer"/>
    <w:basedOn w:val="Normal"/>
    <w:uiPriority w:val="99"/>
    <w:pPr>
      <w:spacing w:after="0" w:line="240" w:lineRule="auto"/>
    </w:pPr>
    <w:rPr>
      <w:rFonts w:ascii="Century Gothic" w:eastAsia="MS Gothic" w:hAnsi="Century Gothic"/>
      <w:caps/>
      <w:color w:val="F24F4F"/>
      <w:sz w:val="16"/>
      <w:szCs w:val="16"/>
    </w:rPr>
  </w:style>
  <w:style w:type="character" w:customStyle="1" w:styleId="PidipaginaCarattere">
    <w:name w:val="Piè di pagina Carattere"/>
    <w:basedOn w:val="DefaultParagraphFont"/>
    <w:uiPriority w:val="99"/>
    <w:rPr>
      <w:rFonts w:ascii="Century Gothic" w:eastAsia="MS Gothic" w:hAnsi="Century Gothic" w:cs="Times New Roman"/>
      <w:caps/>
      <w:color w:val="F24F4F"/>
      <w:sz w:val="16"/>
      <w:szCs w:val="16"/>
    </w:rPr>
  </w:style>
  <w:style w:type="character" w:customStyle="1" w:styleId="Titolo1Carattere">
    <w:name w:val="Titolo 1 Carattere"/>
    <w:basedOn w:val="DefaultParagraphFont"/>
    <w:rPr>
      <w:rFonts w:ascii="Century Gothic" w:eastAsia="MS Gothic" w:hAnsi="Century Gothic" w:cs="Times New Roman"/>
      <w:color w:val="F24F4F"/>
      <w:sz w:val="36"/>
      <w:szCs w:val="36"/>
    </w:rPr>
  </w:style>
  <w:style w:type="character" w:customStyle="1" w:styleId="Titolo2Carattere">
    <w:name w:val="Titolo 2 Carattere"/>
    <w:basedOn w:val="DefaultParagraphFont"/>
    <w:rPr>
      <w:b/>
      <w:bCs/>
      <w:sz w:val="26"/>
      <w:szCs w:val="26"/>
    </w:rPr>
  </w:style>
  <w:style w:type="paragraph" w:styleId="TOCHeading">
    <w:name w:val="TOC Heading"/>
    <w:basedOn w:val="Heading1"/>
    <w:next w:val="Normal"/>
    <w:pPr>
      <w:spacing w:after="400"/>
    </w:pPr>
    <w:rPr>
      <w:color w:val="DF1010"/>
      <w:sz w:val="72"/>
      <w:szCs w:val="72"/>
    </w:rPr>
  </w:style>
  <w:style w:type="paragraph" w:styleId="TOC1">
    <w:name w:val="toc 1"/>
    <w:basedOn w:val="Normal"/>
    <w:next w:val="Normal"/>
    <w:autoRedefine/>
    <w:uiPriority w:val="39"/>
    <w:pPr>
      <w:numPr>
        <w:numId w:val="1"/>
      </w:numPr>
      <w:spacing w:after="140" w:line="240" w:lineRule="auto"/>
      <w:ind w:right="3240"/>
    </w:pPr>
    <w:rPr>
      <w:b/>
      <w:bCs/>
      <w:sz w:val="26"/>
      <w:szCs w:val="26"/>
    </w:rPr>
  </w:style>
  <w:style w:type="paragraph" w:styleId="TOC2">
    <w:name w:val="toc 2"/>
    <w:basedOn w:val="Normal"/>
    <w:next w:val="Normal"/>
    <w:autoRedefine/>
    <w:uiPriority w:val="39"/>
    <w:rsid w:val="00DA64C4"/>
    <w:pPr>
      <w:tabs>
        <w:tab w:val="right" w:leader="dot" w:pos="9350"/>
      </w:tabs>
      <w:spacing w:after="100" w:line="240" w:lineRule="auto"/>
      <w:ind w:left="1440" w:right="2267"/>
    </w:pPr>
    <w:rPr>
      <w:color w:val="auto"/>
      <w:sz w:val="22"/>
      <w:szCs w:val="22"/>
    </w:rPr>
  </w:style>
  <w:style w:type="character" w:styleId="Hyperlink">
    <w:name w:val="Hyperlink"/>
    <w:basedOn w:val="DefaultParagraphFont"/>
    <w:uiPriority w:val="99"/>
    <w:rPr>
      <w:color w:val="4C483D"/>
      <w:u w:val="single"/>
    </w:rPr>
  </w:style>
  <w:style w:type="character" w:customStyle="1" w:styleId="Titolo3Carattere">
    <w:name w:val="Titolo 3 Carattere"/>
    <w:basedOn w:val="DefaultParagraphFont"/>
    <w:rPr>
      <w:b/>
      <w:bCs/>
      <w:i/>
      <w:iCs/>
      <w:sz w:val="24"/>
      <w:szCs w:val="24"/>
    </w:rPr>
  </w:style>
  <w:style w:type="paragraph" w:customStyle="1" w:styleId="Logoalt">
    <w:name w:val="Logo alt."/>
    <w:basedOn w:val="Normal"/>
    <w:pPr>
      <w:spacing w:before="720" w:line="240" w:lineRule="auto"/>
      <w:ind w:left="720"/>
    </w:pPr>
  </w:style>
  <w:style w:type="paragraph" w:customStyle="1" w:styleId="Pidipaginaalt">
    <w:name w:val="Piè di pagina alt."/>
    <w:basedOn w:val="Normal"/>
    <w:pPr>
      <w:spacing w:after="0" w:line="240" w:lineRule="auto"/>
    </w:pPr>
    <w:rPr>
      <w:i/>
      <w:iCs/>
      <w:sz w:val="18"/>
      <w:szCs w:val="18"/>
    </w:rPr>
  </w:style>
  <w:style w:type="paragraph" w:customStyle="1" w:styleId="Testosuggerimento">
    <w:name w:val="Testo suggerimento"/>
    <w:basedOn w:val="Normal"/>
    <w:pPr>
      <w:spacing w:before="160" w:after="160" w:line="264" w:lineRule="auto"/>
      <w:ind w:right="576"/>
    </w:pPr>
    <w:rPr>
      <w:rFonts w:ascii="Century Gothic" w:eastAsia="MS Gothic" w:hAnsi="Century Gothic"/>
      <w:i/>
      <w:iCs/>
      <w:sz w:val="16"/>
      <w:szCs w:val="16"/>
    </w:rPr>
  </w:style>
  <w:style w:type="paragraph" w:customStyle="1" w:styleId="Icona">
    <w:name w:val="Icona"/>
    <w:basedOn w:val="Normal"/>
    <w:pPr>
      <w:spacing w:before="160" w:after="160" w:line="240" w:lineRule="auto"/>
      <w:jc w:val="center"/>
    </w:pPr>
  </w:style>
  <w:style w:type="character" w:customStyle="1" w:styleId="Titolo4Carattere">
    <w:name w:val="Titolo 4 Carattere"/>
    <w:basedOn w:val="DefaultParagraphFont"/>
    <w:rPr>
      <w:rFonts w:ascii="Century Gothic" w:eastAsia="MS Gothic" w:hAnsi="Century Gothic" w:cs="Times New Roman"/>
      <w:i/>
      <w:iCs/>
      <w:color w:val="DF1010"/>
    </w:rPr>
  </w:style>
  <w:style w:type="paragraph" w:styleId="TOC3">
    <w:name w:val="toc 3"/>
    <w:basedOn w:val="Normal"/>
    <w:next w:val="Normal"/>
    <w:autoRedefine/>
    <w:pPr>
      <w:spacing w:after="100"/>
      <w:ind w:left="720" w:right="3240"/>
    </w:pPr>
  </w:style>
  <w:style w:type="paragraph" w:styleId="TOC4">
    <w:name w:val="toc 4"/>
    <w:basedOn w:val="Normal"/>
    <w:next w:val="Normal"/>
    <w:autoRedefine/>
    <w:pPr>
      <w:spacing w:after="100"/>
      <w:ind w:left="720" w:right="3240"/>
    </w:pPr>
  </w:style>
  <w:style w:type="paragraph" w:customStyle="1" w:styleId="Kontaktopplysninger">
    <w:name w:val="Kontaktopplysninger"/>
    <w:basedOn w:val="NoSpacing"/>
    <w:rPr>
      <w:color w:val="FFFFFF"/>
      <w:sz w:val="22"/>
      <w:szCs w:val="22"/>
    </w:rPr>
  </w:style>
  <w:style w:type="paragraph" w:customStyle="1" w:styleId="Tabellomrde">
    <w:name w:val="Tabellområde"/>
    <w:basedOn w:val="NoSpacing"/>
    <w:pPr>
      <w:spacing w:line="14" w:lineRule="exact"/>
    </w:pPr>
  </w:style>
  <w:style w:type="paragraph" w:styleId="BalloonText">
    <w:name w:val="Balloon Text"/>
    <w:basedOn w:val="Normal"/>
    <w:pPr>
      <w:spacing w:after="0" w:line="240" w:lineRule="auto"/>
    </w:pPr>
    <w:rPr>
      <w:rFonts w:ascii="Tahoma" w:hAnsi="Tahoma" w:cs="Tahoma"/>
      <w:sz w:val="16"/>
      <w:szCs w:val="16"/>
    </w:rPr>
  </w:style>
  <w:style w:type="character" w:customStyle="1" w:styleId="TestofumettoCarattere">
    <w:name w:val="Testo fumetto Carattere"/>
    <w:basedOn w:val="DefaultParagraphFont"/>
    <w:rPr>
      <w:rFonts w:ascii="Tahoma" w:hAnsi="Tahoma" w:cs="Tahoma"/>
      <w:sz w:val="16"/>
      <w:szCs w:val="16"/>
    </w:rPr>
  </w:style>
  <w:style w:type="numbering" w:customStyle="1" w:styleId="LFO1">
    <w:name w:val="LFO1"/>
    <w:basedOn w:val="NoList"/>
    <w:pPr>
      <w:numPr>
        <w:numId w:val="1"/>
      </w:numPr>
    </w:pPr>
  </w:style>
  <w:style w:type="paragraph" w:styleId="ListParagraph">
    <w:name w:val="List Paragraph"/>
    <w:basedOn w:val="Normal"/>
    <w:uiPriority w:val="34"/>
    <w:qFormat/>
    <w:rsid w:val="000F5293"/>
    <w:pPr>
      <w:ind w:left="720"/>
      <w:contextualSpacing/>
    </w:pPr>
  </w:style>
  <w:style w:type="character" w:styleId="UnresolvedMention">
    <w:name w:val="Unresolved Mention"/>
    <w:basedOn w:val="DefaultParagraphFont"/>
    <w:uiPriority w:val="99"/>
    <w:semiHidden/>
    <w:unhideWhenUsed/>
    <w:rsid w:val="0090326E"/>
    <w:rPr>
      <w:color w:val="808080"/>
      <w:shd w:val="clear" w:color="auto" w:fill="E6E6E6"/>
    </w:rPr>
  </w:style>
  <w:style w:type="character" w:customStyle="1" w:styleId="Heading5Char">
    <w:name w:val="Heading 5 Char"/>
    <w:basedOn w:val="DefaultParagraphFont"/>
    <w:link w:val="Heading5"/>
    <w:uiPriority w:val="9"/>
    <w:rsid w:val="00C8298A"/>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34074F"/>
    <w:rPr>
      <w:i/>
      <w:iCs/>
      <w:color w:val="404040" w:themeColor="text1" w:themeTint="BF"/>
    </w:rPr>
  </w:style>
  <w:style w:type="character" w:styleId="Emphasis">
    <w:name w:val="Emphasis"/>
    <w:basedOn w:val="DefaultParagraphFont"/>
    <w:uiPriority w:val="20"/>
    <w:qFormat/>
    <w:rsid w:val="003C7B52"/>
    <w:rPr>
      <w:i/>
      <w:iCs/>
    </w:rPr>
  </w:style>
  <w:style w:type="table" w:styleId="TableGrid">
    <w:name w:val="Table Grid"/>
    <w:basedOn w:val="TableNormal"/>
    <w:uiPriority w:val="39"/>
    <w:rsid w:val="002F2E3A"/>
    <w:pPr>
      <w:autoSpaceDN/>
      <w:spacing w:after="0" w:line="240" w:lineRule="auto"/>
      <w:textAlignment w:val="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42A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77200">
      <w:bodyDiv w:val="1"/>
      <w:marLeft w:val="0"/>
      <w:marRight w:val="0"/>
      <w:marTop w:val="0"/>
      <w:marBottom w:val="0"/>
      <w:divBdr>
        <w:top w:val="none" w:sz="0" w:space="0" w:color="auto"/>
        <w:left w:val="none" w:sz="0" w:space="0" w:color="auto"/>
        <w:bottom w:val="none" w:sz="0" w:space="0" w:color="auto"/>
        <w:right w:val="none" w:sz="0" w:space="0" w:color="auto"/>
      </w:divBdr>
    </w:div>
    <w:div w:id="1031415199">
      <w:bodyDiv w:val="1"/>
      <w:marLeft w:val="0"/>
      <w:marRight w:val="0"/>
      <w:marTop w:val="0"/>
      <w:marBottom w:val="0"/>
      <w:divBdr>
        <w:top w:val="none" w:sz="0" w:space="0" w:color="auto"/>
        <w:left w:val="none" w:sz="0" w:space="0" w:color="auto"/>
        <w:bottom w:val="none" w:sz="0" w:space="0" w:color="auto"/>
        <w:right w:val="none" w:sz="0" w:space="0" w:color="auto"/>
      </w:divBdr>
    </w:div>
    <w:div w:id="1069425812">
      <w:bodyDiv w:val="1"/>
      <w:marLeft w:val="0"/>
      <w:marRight w:val="0"/>
      <w:marTop w:val="0"/>
      <w:marBottom w:val="0"/>
      <w:divBdr>
        <w:top w:val="none" w:sz="0" w:space="0" w:color="auto"/>
        <w:left w:val="none" w:sz="0" w:space="0" w:color="auto"/>
        <w:bottom w:val="none" w:sz="0" w:space="0" w:color="auto"/>
        <w:right w:val="none" w:sz="0" w:space="0" w:color="auto"/>
      </w:divBdr>
    </w:div>
    <w:div w:id="1388726926">
      <w:bodyDiv w:val="1"/>
      <w:marLeft w:val="0"/>
      <w:marRight w:val="0"/>
      <w:marTop w:val="0"/>
      <w:marBottom w:val="0"/>
      <w:divBdr>
        <w:top w:val="none" w:sz="0" w:space="0" w:color="auto"/>
        <w:left w:val="none" w:sz="0" w:space="0" w:color="auto"/>
        <w:bottom w:val="none" w:sz="0" w:space="0" w:color="auto"/>
        <w:right w:val="none" w:sz="0" w:space="0" w:color="auto"/>
      </w:divBdr>
    </w:div>
    <w:div w:id="1583103925">
      <w:bodyDiv w:val="1"/>
      <w:marLeft w:val="0"/>
      <w:marRight w:val="0"/>
      <w:marTop w:val="0"/>
      <w:marBottom w:val="0"/>
      <w:divBdr>
        <w:top w:val="none" w:sz="0" w:space="0" w:color="auto"/>
        <w:left w:val="none" w:sz="0" w:space="0" w:color="auto"/>
        <w:bottom w:val="none" w:sz="0" w:space="0" w:color="auto"/>
        <w:right w:val="none" w:sz="0" w:space="0" w:color="auto"/>
      </w:divBdr>
    </w:div>
    <w:div w:id="1583879817">
      <w:bodyDiv w:val="1"/>
      <w:marLeft w:val="0"/>
      <w:marRight w:val="0"/>
      <w:marTop w:val="0"/>
      <w:marBottom w:val="0"/>
      <w:divBdr>
        <w:top w:val="none" w:sz="0" w:space="0" w:color="auto"/>
        <w:left w:val="none" w:sz="0" w:space="0" w:color="auto"/>
        <w:bottom w:val="none" w:sz="0" w:space="0" w:color="auto"/>
        <w:right w:val="none" w:sz="0" w:space="0" w:color="auto"/>
      </w:divBdr>
    </w:div>
    <w:div w:id="1605501952">
      <w:bodyDiv w:val="1"/>
      <w:marLeft w:val="0"/>
      <w:marRight w:val="0"/>
      <w:marTop w:val="0"/>
      <w:marBottom w:val="0"/>
      <w:divBdr>
        <w:top w:val="none" w:sz="0" w:space="0" w:color="auto"/>
        <w:left w:val="none" w:sz="0" w:space="0" w:color="auto"/>
        <w:bottom w:val="none" w:sz="0" w:space="0" w:color="auto"/>
        <w:right w:val="none" w:sz="0" w:space="0" w:color="auto"/>
      </w:divBdr>
    </w:div>
    <w:div w:id="1659073589">
      <w:bodyDiv w:val="1"/>
      <w:marLeft w:val="0"/>
      <w:marRight w:val="0"/>
      <w:marTop w:val="0"/>
      <w:marBottom w:val="0"/>
      <w:divBdr>
        <w:top w:val="none" w:sz="0" w:space="0" w:color="auto"/>
        <w:left w:val="none" w:sz="0" w:space="0" w:color="auto"/>
        <w:bottom w:val="none" w:sz="0" w:space="0" w:color="auto"/>
        <w:right w:val="none" w:sz="0" w:space="0" w:color="auto"/>
      </w:divBdr>
    </w:div>
    <w:div w:id="1702314745">
      <w:bodyDiv w:val="1"/>
      <w:marLeft w:val="0"/>
      <w:marRight w:val="0"/>
      <w:marTop w:val="0"/>
      <w:marBottom w:val="0"/>
      <w:divBdr>
        <w:top w:val="none" w:sz="0" w:space="0" w:color="auto"/>
        <w:left w:val="none" w:sz="0" w:space="0" w:color="auto"/>
        <w:bottom w:val="none" w:sz="0" w:space="0" w:color="auto"/>
        <w:right w:val="none" w:sz="0" w:space="0" w:color="auto"/>
      </w:divBdr>
    </w:div>
    <w:div w:id="1722291078">
      <w:bodyDiv w:val="1"/>
      <w:marLeft w:val="0"/>
      <w:marRight w:val="0"/>
      <w:marTop w:val="0"/>
      <w:marBottom w:val="0"/>
      <w:divBdr>
        <w:top w:val="none" w:sz="0" w:space="0" w:color="auto"/>
        <w:left w:val="none" w:sz="0" w:space="0" w:color="auto"/>
        <w:bottom w:val="none" w:sz="0" w:space="0" w:color="auto"/>
        <w:right w:val="none" w:sz="0" w:space="0" w:color="auto"/>
      </w:divBdr>
    </w:div>
    <w:div w:id="2107538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rofroberto@unisa.it" TargetMode="External"/><Relationship Id="rId18" Type="http://schemas.openxmlformats.org/officeDocument/2006/relationships/hyperlink" Target="mailto:%20carlo@studenti.unisa.it"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mailto:%20tutorangilberto@unisa.it%20"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20eva@unisa." TargetMode="External"/><Relationship Id="rId20" Type="http://schemas.openxmlformats.org/officeDocument/2006/relationships/hyperlink" Target="mailto:%20carlo@studenti.unisa." TargetMode="External"/><Relationship Id="rId29"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20emanuela@unisa.i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corsi.unisa.it/informatica/attivita-e-servizi/tirocini" TargetMode="External"/><Relationship Id="rId19" Type="http://schemas.openxmlformats.org/officeDocument/2006/relationships/hyperlink" Target="mailto:+@[studenti]+\\.%5bunisa%5d+\\.%5ba-zA-Z%5d%7b2,4%7d"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it.wikipedia.org/wiki/Portable_Document_Format" TargetMode="External"/><Relationship Id="rId14" Type="http://schemas.openxmlformats.org/officeDocument/2006/relationships/hyperlink" Target="mailto:+@[unisa]+\\.%5ba-zA-Z%5d%7b2,4%7d" TargetMode="External"/><Relationship Id="rId22" Type="http://schemas.openxmlformats.org/officeDocument/2006/relationships/hyperlink" Target="mailto:+@[a-zA-Z]+\\.%5ba-zA-Z%5d%7b2,4%7d"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mailto:%20tutorangilberto@unisa.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esktop\da%20vedere\Piano%20aziendale%20(schema%20Rosso).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163C6-6341-46BF-8261-946754985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3</TotalTime>
  <Pages>49</Pages>
  <Words>9667</Words>
  <Characters>55106</Characters>
  <Application>Microsoft Office Word</Application>
  <DocSecurity>0</DocSecurity>
  <Lines>459</Lines>
  <Paragraphs>129</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64644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[nome progetto]</dc:subject>
  <dc:creator>margar</dc:creator>
  <dc:description/>
  <cp:lastModifiedBy>Ciro Maione</cp:lastModifiedBy>
  <cp:revision>4</cp:revision>
  <dcterms:created xsi:type="dcterms:W3CDTF">2018-12-27T12:32:00Z</dcterms:created>
  <dcterms:modified xsi:type="dcterms:W3CDTF">2018-12-27T18:37:00Z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